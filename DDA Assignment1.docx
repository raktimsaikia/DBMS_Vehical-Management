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color w:val="595959" w:themeColor="text1" w:themeTint="A6"/>
          <w:sz w:val="24"/>
        </w:rPr>
        <w:id w:val="-1290352585"/>
        <w:docPartObj>
          <w:docPartGallery w:val="Cover Pages"/>
          <w:docPartUnique/>
        </w:docPartObj>
      </w:sdtPr>
      <w:sdtEndPr>
        <w:rPr>
          <w:sz w:val="20"/>
        </w:rPr>
      </w:sdtEndPr>
      <w:sdtContent>
        <w:p w:rsidR="00B21192" w:rsidRDefault="000C3712">
          <w:pPr>
            <w:pStyle w:val="NoSpacing"/>
            <w:rPr>
              <w:sz w:val="24"/>
            </w:rPr>
          </w:pPr>
          <w:r>
            <w:rPr>
              <w:noProof/>
              <w:lang w:eastAsia="en-US"/>
            </w:rPr>
            <mc:AlternateContent>
              <mc:Choice Requires="wps">
                <w:drawing>
                  <wp:anchor distT="0" distB="0" distL="114300" distR="114300" simplePos="0" relativeHeight="251660288" behindDoc="0" locked="0" layoutInCell="1" allowOverlap="0">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1D9B" w:rsidRDefault="0022616D">
                                <w:pPr>
                                  <w:pStyle w:val="ContactInfo"/>
                                </w:pPr>
                                <w:sdt>
                                  <w:sdtPr>
                                    <w:alias w:val="Name"/>
                                    <w:tag w:val=""/>
                                    <w:id w:val="-304397026"/>
                                    <w:placeholder>
                                      <w:docPart w:val="79FA63D95EAF40F78482CA62AA683798"/>
                                    </w:placeholder>
                                    <w:dataBinding w:prefixMappings="xmlns:ns0='http://purl.org/dc/elements/1.1/' xmlns:ns1='http://schemas.openxmlformats.org/package/2006/metadata/core-properties' " w:xpath="/ns1:coreProperties[1]/ns0:creator[1]" w:storeItemID="{6C3C8BC8-F283-45AE-878A-BAB7291924A1}"/>
                                    <w:text/>
                                  </w:sdtPr>
                                  <w:sdtEndPr/>
                                  <w:sdtContent>
                                    <w:r w:rsidR="005C1D9B">
                                      <w:t>Raktim Saikia</w:t>
                                    </w:r>
                                  </w:sdtContent>
                                </w:sdt>
                                <w:r w:rsidR="005C1D9B">
                                  <w:t> </w:t>
                                </w:r>
                                <w:r w:rsidR="001D0444">
                                  <w:t xml:space="preserve">|Nikhil </w:t>
                                </w:r>
                                <w:r w:rsidR="005C1D9B">
                                  <w:t>| </w:t>
                                </w:r>
                                <w:sdt>
                                  <w:sdtPr>
                                    <w:alias w:val="Course Title"/>
                                    <w:tag w:val=""/>
                                    <w:id w:val="-728219936"/>
                                    <w:placeholder>
                                      <w:docPart w:val="D20CFFFE1010416EB94903C27F4065F6"/>
                                    </w:placeholder>
                                    <w:dataBinding w:prefixMappings="xmlns:ns0='http://purl.org/dc/elements/1.1/' xmlns:ns1='http://schemas.openxmlformats.org/package/2006/metadata/core-properties' " w:xpath="/ns1:coreProperties[1]/ns1:keywords[1]" w:storeItemID="{6C3C8BC8-F283-45AE-878A-BAB7291924A1}"/>
                                    <w:text/>
                                  </w:sdtPr>
                                  <w:sdtEndPr/>
                                  <w:sdtContent>
                                    <w:r w:rsidR="005C1D9B">
                                      <w:t>DDA</w:t>
                                    </w:r>
                                  </w:sdtContent>
                                </w:sdt>
                                <w:r w:rsidR="005C1D9B">
                                  <w:t> | </w:t>
                                </w:r>
                                <w:sdt>
                                  <w:sdtPr>
                                    <w:alias w:val="Date"/>
                                    <w:tag w:val=""/>
                                    <w:id w:val="2032065285"/>
                                    <w:placeholder>
                                      <w:docPart w:val="EC9C2A225BA74F1C940E038069CCE5CA"/>
                                    </w:placeholder>
                                    <w:dataBinding w:prefixMappings="xmlns:ns0='http://schemas.microsoft.com/office/2006/coverPageProps' " w:xpath="/ns0:CoverPageProperties[1]/ns0:PublishDate[1]" w:storeItemID="{55AF091B-3C7A-41E3-B477-F2FDAA23CFDA}"/>
                                    <w:date w:fullDate="2021-04-01T00:00:00Z">
                                      <w:dateFormat w:val="MMMM d, yyyy"/>
                                      <w:lid w:val="en-US"/>
                                      <w:storeMappedDataAs w:val="dateTime"/>
                                      <w:calendar w:val="gregorian"/>
                                    </w:date>
                                  </w:sdtPr>
                                  <w:sdtEndPr/>
                                  <w:sdtContent>
                                    <w:r w:rsidR="005C1D9B">
                                      <w:t>April 1, 2021</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" o:allowoverlap="f" filled="f" stroked="f" strokeweight=".5pt">
                    <v:textbox style="mso-fit-shape-to-text:t" inset="0,,0">
                      <w:txbxContent>
                        <w:p w:rsidR="005C1D9B" w:rsidRDefault="0022616D">
                          <w:pPr>
                            <w:pStyle w:val="ContactInfo"/>
                          </w:pPr>
                          <w:sdt>
                            <w:sdtPr>
                              <w:alias w:val="Name"/>
                              <w:tag w:val=""/>
                              <w:id w:val="-304397026"/>
                              <w:placeholder>
                                <w:docPart w:val="79FA63D95EAF40F78482CA62AA683798"/>
                              </w:placeholder>
                              <w:dataBinding w:prefixMappings="xmlns:ns0='http://purl.org/dc/elements/1.1/' xmlns:ns1='http://schemas.openxmlformats.org/package/2006/metadata/core-properties' " w:xpath="/ns1:coreProperties[1]/ns0:creator[1]" w:storeItemID="{6C3C8BC8-F283-45AE-878A-BAB7291924A1}"/>
                              <w:text/>
                            </w:sdtPr>
                            <w:sdtEndPr/>
                            <w:sdtContent>
                              <w:r w:rsidR="005C1D9B">
                                <w:t>Raktim Saikia</w:t>
                              </w:r>
                            </w:sdtContent>
                          </w:sdt>
                          <w:r w:rsidR="005C1D9B">
                            <w:t> </w:t>
                          </w:r>
                          <w:r w:rsidR="001D0444">
                            <w:t xml:space="preserve">|Nikhil </w:t>
                          </w:r>
                          <w:r w:rsidR="005C1D9B">
                            <w:t>| </w:t>
                          </w:r>
                          <w:sdt>
                            <w:sdtPr>
                              <w:alias w:val="Course Title"/>
                              <w:tag w:val=""/>
                              <w:id w:val="-728219936"/>
                              <w:placeholder>
                                <w:docPart w:val="D20CFFFE1010416EB94903C27F4065F6"/>
                              </w:placeholder>
                              <w:dataBinding w:prefixMappings="xmlns:ns0='http://purl.org/dc/elements/1.1/' xmlns:ns1='http://schemas.openxmlformats.org/package/2006/metadata/core-properties' " w:xpath="/ns1:coreProperties[1]/ns1:keywords[1]" w:storeItemID="{6C3C8BC8-F283-45AE-878A-BAB7291924A1}"/>
                              <w:text/>
                            </w:sdtPr>
                            <w:sdtEndPr/>
                            <w:sdtContent>
                              <w:r w:rsidR="005C1D9B">
                                <w:t>DDA</w:t>
                              </w:r>
                            </w:sdtContent>
                          </w:sdt>
                          <w:r w:rsidR="005C1D9B">
                            <w:t> | </w:t>
                          </w:r>
                          <w:sdt>
                            <w:sdtPr>
                              <w:alias w:val="Date"/>
                              <w:tag w:val=""/>
                              <w:id w:val="2032065285"/>
                              <w:placeholder>
                                <w:docPart w:val="EC9C2A225BA74F1C940E038069CCE5CA"/>
                              </w:placeholder>
                              <w:dataBinding w:prefixMappings="xmlns:ns0='http://schemas.microsoft.com/office/2006/coverPageProps' " w:xpath="/ns0:CoverPageProperties[1]/ns0:PublishDate[1]" w:storeItemID="{55AF091B-3C7A-41E3-B477-F2FDAA23CFDA}"/>
                              <w:date w:fullDate="2021-04-01T00:00:00Z">
                                <w:dateFormat w:val="MMMM d, yyyy"/>
                                <w:lid w:val="en-US"/>
                                <w:storeMappedDataAs w:val="dateTime"/>
                                <w:calendar w:val="gregorian"/>
                              </w:date>
                            </w:sdtPr>
                            <w:sdtEndPr/>
                            <w:sdtContent>
                              <w:r w:rsidR="005C1D9B">
                                <w:t>April 1, 2021</w:t>
                              </w:r>
                            </w:sdtContent>
                          </w:sdt>
                        </w:p>
                      </w:txbxContent>
                    </v:textbox>
                    <w10:wrap type="square" anchorx="margin" anchory="margin"/>
                  </v:shape>
                </w:pict>
              </mc:Fallback>
            </mc:AlternateContent>
          </w:r>
          <w:r>
            <w:rPr>
              <w:noProof/>
              <w:lang w:eastAsia="en-US"/>
            </w:rPr>
            <mc:AlternateContent>
              <mc:Choice Requires="wps">
                <w:drawing>
                  <wp:anchor distT="0" distB="0" distL="114300" distR="114300" simplePos="0" relativeHeight="251661312" behindDoc="0" locked="0" layoutInCell="1" allowOverlap="0">
                    <wp:simplePos x="0" y="0"/>
                    <wp:positionH relativeFrom="margin">
                      <wp:align>center</wp:align>
                    </wp:positionH>
                    <mc:AlternateContent>
                      <mc:Choice Requires="wp14">
                        <wp:positionV relativeFrom="margin">
                          <wp14:pctPosVOffset>75000</wp14:pctPosVOffset>
                        </wp:positionV>
                      </mc:Choice>
                      <mc:Fallback>
                        <wp:positionV relativeFrom="page">
                          <wp:posOffset>7132320</wp:posOffset>
                        </wp:positionV>
                      </mc:Fallback>
                    </mc:AlternateContent>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1D9B" w:rsidRDefault="0022616D">
                                <w:pPr>
                                  <w:pStyle w:val="Title"/>
                                </w:pPr>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r w:rsidR="005C1D9B">
                                      <w:t>Database Design and Application</w:t>
                                    </w:r>
                                  </w:sdtContent>
                                </w:sdt>
                              </w:p>
                              <w:p w:rsidR="005C1D9B" w:rsidRDefault="0022616D">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5C1D9B">
                                      <w:t>AssignMENET-1</w:t>
                                    </w:r>
                                  </w:sdtContent>
                                </w:sdt>
                              </w:p>
                              <w:p w:rsidR="005C1D9B" w:rsidRPr="0090325E" w:rsidRDefault="005C1D9B" w:rsidP="0090325E">
                                <w:pPr>
                                  <w:jc w:val="center"/>
                                </w:pPr>
                                <w:r>
                                  <w:t>Submitted to: Prof-Amit Dua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id="Text Box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DZdQIAAFw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" o:allowoverlap="f" filled="f" stroked="f" strokeweight=".5pt">
                    <v:textbox style="mso-fit-shape-to-text:t" inset="0,0,0,0">
                      <w:txbxContent>
                        <w:p w:rsidR="005C1D9B" w:rsidRDefault="005C1D9B">
                          <w:pPr>
                            <w:pStyle w:val="Title"/>
                          </w:pPr>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Content>
                              <w:r>
                                <w:t>Database Design and Application</w:t>
                              </w:r>
                            </w:sdtContent>
                          </w:sdt>
                        </w:p>
                        <w:p w:rsidR="005C1D9B" w:rsidRDefault="005C1D9B">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Content>
                              <w:r>
                                <w:t>AssignMENET-1</w:t>
                              </w:r>
                            </w:sdtContent>
                          </w:sdt>
                        </w:p>
                        <w:p w:rsidR="005C1D9B" w:rsidRPr="0090325E" w:rsidRDefault="005C1D9B" w:rsidP="0090325E">
                          <w:pPr>
                            <w:jc w:val="center"/>
                          </w:pPr>
                          <w:r>
                            <w:t>Submitted to: Prof-Amit Dua</w:t>
                          </w:r>
                        </w:p>
                      </w:txbxContent>
                    </v:textbox>
                    <w10:wrap type="square" anchorx="margin" anchory="margin"/>
                  </v:shape>
                </w:pict>
              </mc:Fallback>
            </mc:AlternateContent>
          </w:r>
        </w:p>
        <w:p w:rsidR="00B21192" w:rsidRDefault="00BD4108">
          <w:r>
            <w:rPr>
              <w:noProof/>
              <w:lang w:eastAsia="en-US"/>
            </w:rPr>
            <w:drawing>
              <wp:anchor distT="0" distB="0" distL="114300" distR="114300" simplePos="0" relativeHeight="251659264" behindDoc="1" locked="0" layoutInCell="1" allowOverlap="0">
                <wp:simplePos x="0" y="0"/>
                <wp:positionH relativeFrom="margin">
                  <wp:posOffset>920115</wp:posOffset>
                </wp:positionH>
                <wp:positionV relativeFrom="margin">
                  <wp:posOffset>1430655</wp:posOffset>
                </wp:positionV>
                <wp:extent cx="3652520" cy="2550160"/>
                <wp:effectExtent l="266700" t="285750" r="309880" b="26924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652520" cy="2550160"/>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r w:rsidR="000C3712">
            <w:br w:type="page"/>
          </w:r>
        </w:p>
        <w:bookmarkStart w:id="5" w:name="_GoBack" w:displacedByCustomXml="next"/>
        <w:bookmarkEnd w:id="5" w:displacedByCustomXml="next"/>
      </w:sdtContent>
    </w:sdt>
    <w:bookmarkEnd w:id="4"/>
    <w:bookmarkEnd w:id="3"/>
    <w:bookmarkEnd w:id="2"/>
    <w:bookmarkEnd w:id="1"/>
    <w:bookmarkEnd w:id="0"/>
    <w:p w:rsidR="007779DF" w:rsidRDefault="007779DF" w:rsidP="004701CE">
      <w:pPr>
        <w:pStyle w:val="Heading1"/>
        <w:rPr>
          <w:rStyle w:val="Heading1Char"/>
        </w:rPr>
      </w:pPr>
    </w:p>
    <w:sdt>
      <w:sdtPr>
        <w:id w:val="1160353450"/>
        <w:docPartObj>
          <w:docPartGallery w:val="Table of Contents"/>
          <w:docPartUnique/>
        </w:docPartObj>
      </w:sdtPr>
      <w:sdtEndPr>
        <w:rPr>
          <w:rFonts w:asciiTheme="minorHAnsi" w:eastAsiaTheme="minorHAnsi" w:hAnsiTheme="minorHAnsi" w:cstheme="minorBidi"/>
          <w:b/>
          <w:bCs/>
          <w:noProof/>
          <w:color w:val="595959" w:themeColor="text1" w:themeTint="A6"/>
          <w:sz w:val="20"/>
        </w:rPr>
      </w:sdtEndPr>
      <w:sdtContent>
        <w:p w:rsidR="007779DF" w:rsidRDefault="007779DF">
          <w:pPr>
            <w:pStyle w:val="TOCHeading"/>
          </w:pPr>
          <w:r>
            <w:t>Contents</w:t>
          </w:r>
        </w:p>
        <w:p w:rsidR="007A5700" w:rsidRDefault="007779DF">
          <w:pPr>
            <w:pStyle w:val="TOC1"/>
            <w:tabs>
              <w:tab w:val="right" w:leader="dot" w:pos="8630"/>
            </w:tabs>
            <w:rPr>
              <w:rFonts w:eastAsiaTheme="minorEastAsia"/>
              <w:noProof/>
              <w:color w:val="auto"/>
              <w:sz w:val="22"/>
              <w:szCs w:val="22"/>
              <w:lang w:eastAsia="en-US"/>
            </w:rPr>
          </w:pPr>
          <w:r>
            <w:fldChar w:fldCharType="begin"/>
          </w:r>
          <w:r>
            <w:instrText xml:space="preserve"> TOC \o "1-3" \h \z \u </w:instrText>
          </w:r>
          <w:r>
            <w:fldChar w:fldCharType="separate"/>
          </w:r>
          <w:hyperlink w:anchor="_Toc69236901" w:history="1">
            <w:r w:rsidR="007A5700" w:rsidRPr="00BD54B2">
              <w:rPr>
                <w:rStyle w:val="Hyperlink"/>
                <w:noProof/>
              </w:rPr>
              <w:t>Requirement:</w:t>
            </w:r>
            <w:r w:rsidR="007A5700">
              <w:rPr>
                <w:noProof/>
                <w:webHidden/>
              </w:rPr>
              <w:tab/>
            </w:r>
            <w:r w:rsidR="007A5700">
              <w:rPr>
                <w:noProof/>
                <w:webHidden/>
              </w:rPr>
              <w:fldChar w:fldCharType="begin"/>
            </w:r>
            <w:r w:rsidR="007A5700">
              <w:rPr>
                <w:noProof/>
                <w:webHidden/>
              </w:rPr>
              <w:instrText xml:space="preserve"> PAGEREF _Toc69236901 \h </w:instrText>
            </w:r>
            <w:r w:rsidR="007A5700">
              <w:rPr>
                <w:noProof/>
                <w:webHidden/>
              </w:rPr>
            </w:r>
            <w:r w:rsidR="007A5700">
              <w:rPr>
                <w:noProof/>
                <w:webHidden/>
              </w:rPr>
              <w:fldChar w:fldCharType="separate"/>
            </w:r>
            <w:r w:rsidR="007A5700">
              <w:rPr>
                <w:noProof/>
                <w:webHidden/>
              </w:rPr>
              <w:t>3</w:t>
            </w:r>
            <w:r w:rsidR="007A5700">
              <w:rPr>
                <w:noProof/>
                <w:webHidden/>
              </w:rPr>
              <w:fldChar w:fldCharType="end"/>
            </w:r>
          </w:hyperlink>
        </w:p>
        <w:p w:rsidR="007A5700" w:rsidRDefault="0022616D">
          <w:pPr>
            <w:pStyle w:val="TOC2"/>
            <w:tabs>
              <w:tab w:val="right" w:leader="dot" w:pos="8630"/>
            </w:tabs>
            <w:rPr>
              <w:rFonts w:eastAsiaTheme="minorEastAsia"/>
              <w:noProof/>
              <w:color w:val="auto"/>
              <w:sz w:val="22"/>
              <w:szCs w:val="22"/>
              <w:lang w:eastAsia="en-US"/>
            </w:rPr>
          </w:pPr>
          <w:hyperlink w:anchor="_Toc69236902" w:history="1">
            <w:r w:rsidR="007A5700" w:rsidRPr="00BD54B2">
              <w:rPr>
                <w:rStyle w:val="Hyperlink"/>
                <w:noProof/>
              </w:rPr>
              <w:t>Who can Use this Application</w:t>
            </w:r>
            <w:r w:rsidR="007A5700">
              <w:rPr>
                <w:noProof/>
                <w:webHidden/>
              </w:rPr>
              <w:tab/>
            </w:r>
            <w:r w:rsidR="007A5700">
              <w:rPr>
                <w:noProof/>
                <w:webHidden/>
              </w:rPr>
              <w:fldChar w:fldCharType="begin"/>
            </w:r>
            <w:r w:rsidR="007A5700">
              <w:rPr>
                <w:noProof/>
                <w:webHidden/>
              </w:rPr>
              <w:instrText xml:space="preserve"> PAGEREF _Toc69236902 \h </w:instrText>
            </w:r>
            <w:r w:rsidR="007A5700">
              <w:rPr>
                <w:noProof/>
                <w:webHidden/>
              </w:rPr>
            </w:r>
            <w:r w:rsidR="007A5700">
              <w:rPr>
                <w:noProof/>
                <w:webHidden/>
              </w:rPr>
              <w:fldChar w:fldCharType="separate"/>
            </w:r>
            <w:r w:rsidR="007A5700">
              <w:rPr>
                <w:noProof/>
                <w:webHidden/>
              </w:rPr>
              <w:t>3</w:t>
            </w:r>
            <w:r w:rsidR="007A5700">
              <w:rPr>
                <w:noProof/>
                <w:webHidden/>
              </w:rPr>
              <w:fldChar w:fldCharType="end"/>
            </w:r>
          </w:hyperlink>
        </w:p>
        <w:p w:rsidR="007A5700" w:rsidRDefault="0022616D">
          <w:pPr>
            <w:pStyle w:val="TOC2"/>
            <w:tabs>
              <w:tab w:val="right" w:leader="dot" w:pos="8630"/>
            </w:tabs>
            <w:rPr>
              <w:rFonts w:eastAsiaTheme="minorEastAsia"/>
              <w:noProof/>
              <w:color w:val="auto"/>
              <w:sz w:val="22"/>
              <w:szCs w:val="22"/>
              <w:lang w:eastAsia="en-US"/>
            </w:rPr>
          </w:pPr>
          <w:hyperlink w:anchor="_Toc69236903" w:history="1">
            <w:r w:rsidR="007A5700" w:rsidRPr="00BD54B2">
              <w:rPr>
                <w:rStyle w:val="Hyperlink"/>
                <w:noProof/>
              </w:rPr>
              <w:t>Functions and Benefits</w:t>
            </w:r>
            <w:r w:rsidR="007A5700">
              <w:rPr>
                <w:noProof/>
                <w:webHidden/>
              </w:rPr>
              <w:tab/>
            </w:r>
            <w:r w:rsidR="007A5700">
              <w:rPr>
                <w:noProof/>
                <w:webHidden/>
              </w:rPr>
              <w:fldChar w:fldCharType="begin"/>
            </w:r>
            <w:r w:rsidR="007A5700">
              <w:rPr>
                <w:noProof/>
                <w:webHidden/>
              </w:rPr>
              <w:instrText xml:space="preserve"> PAGEREF _Toc69236903 \h </w:instrText>
            </w:r>
            <w:r w:rsidR="007A5700">
              <w:rPr>
                <w:noProof/>
                <w:webHidden/>
              </w:rPr>
            </w:r>
            <w:r w:rsidR="007A5700">
              <w:rPr>
                <w:noProof/>
                <w:webHidden/>
              </w:rPr>
              <w:fldChar w:fldCharType="separate"/>
            </w:r>
            <w:r w:rsidR="007A5700">
              <w:rPr>
                <w:noProof/>
                <w:webHidden/>
              </w:rPr>
              <w:t>3</w:t>
            </w:r>
            <w:r w:rsidR="007A5700">
              <w:rPr>
                <w:noProof/>
                <w:webHidden/>
              </w:rPr>
              <w:fldChar w:fldCharType="end"/>
            </w:r>
          </w:hyperlink>
        </w:p>
        <w:p w:rsidR="007A5700" w:rsidRDefault="0022616D">
          <w:pPr>
            <w:pStyle w:val="TOC1"/>
            <w:tabs>
              <w:tab w:val="right" w:leader="dot" w:pos="8630"/>
            </w:tabs>
            <w:rPr>
              <w:rFonts w:eastAsiaTheme="minorEastAsia"/>
              <w:noProof/>
              <w:color w:val="auto"/>
              <w:sz w:val="22"/>
              <w:szCs w:val="22"/>
              <w:lang w:eastAsia="en-US"/>
            </w:rPr>
          </w:pPr>
          <w:hyperlink w:anchor="_Toc69236904" w:history="1">
            <w:r w:rsidR="007A5700" w:rsidRPr="00BD54B2">
              <w:rPr>
                <w:rStyle w:val="Hyperlink"/>
                <w:noProof/>
              </w:rPr>
              <w:t>ER Diagram</w:t>
            </w:r>
            <w:r w:rsidR="007A5700">
              <w:rPr>
                <w:noProof/>
                <w:webHidden/>
              </w:rPr>
              <w:tab/>
            </w:r>
            <w:r w:rsidR="007A5700">
              <w:rPr>
                <w:noProof/>
                <w:webHidden/>
              </w:rPr>
              <w:fldChar w:fldCharType="begin"/>
            </w:r>
            <w:r w:rsidR="007A5700">
              <w:rPr>
                <w:noProof/>
                <w:webHidden/>
              </w:rPr>
              <w:instrText xml:space="preserve"> PAGEREF _Toc69236904 \h </w:instrText>
            </w:r>
            <w:r w:rsidR="007A5700">
              <w:rPr>
                <w:noProof/>
                <w:webHidden/>
              </w:rPr>
            </w:r>
            <w:r w:rsidR="007A5700">
              <w:rPr>
                <w:noProof/>
                <w:webHidden/>
              </w:rPr>
              <w:fldChar w:fldCharType="separate"/>
            </w:r>
            <w:r w:rsidR="007A5700">
              <w:rPr>
                <w:noProof/>
                <w:webHidden/>
              </w:rPr>
              <w:t>4</w:t>
            </w:r>
            <w:r w:rsidR="007A5700">
              <w:rPr>
                <w:noProof/>
                <w:webHidden/>
              </w:rPr>
              <w:fldChar w:fldCharType="end"/>
            </w:r>
          </w:hyperlink>
        </w:p>
        <w:p w:rsidR="007A5700" w:rsidRDefault="0022616D">
          <w:pPr>
            <w:pStyle w:val="TOC1"/>
            <w:tabs>
              <w:tab w:val="right" w:leader="dot" w:pos="8630"/>
            </w:tabs>
            <w:rPr>
              <w:rFonts w:eastAsiaTheme="minorEastAsia"/>
              <w:noProof/>
              <w:color w:val="auto"/>
              <w:sz w:val="22"/>
              <w:szCs w:val="22"/>
              <w:lang w:eastAsia="en-US"/>
            </w:rPr>
          </w:pPr>
          <w:hyperlink w:anchor="_Toc69236905" w:history="1">
            <w:r w:rsidR="007A5700" w:rsidRPr="00BD54B2">
              <w:rPr>
                <w:rStyle w:val="Hyperlink"/>
                <w:noProof/>
              </w:rPr>
              <w:t>Relational Schema:</w:t>
            </w:r>
            <w:r w:rsidR="007A5700">
              <w:rPr>
                <w:noProof/>
                <w:webHidden/>
              </w:rPr>
              <w:tab/>
            </w:r>
            <w:r w:rsidR="007A5700">
              <w:rPr>
                <w:noProof/>
                <w:webHidden/>
              </w:rPr>
              <w:fldChar w:fldCharType="begin"/>
            </w:r>
            <w:r w:rsidR="007A5700">
              <w:rPr>
                <w:noProof/>
                <w:webHidden/>
              </w:rPr>
              <w:instrText xml:space="preserve"> PAGEREF _Toc69236905 \h </w:instrText>
            </w:r>
            <w:r w:rsidR="007A5700">
              <w:rPr>
                <w:noProof/>
                <w:webHidden/>
              </w:rPr>
            </w:r>
            <w:r w:rsidR="007A5700">
              <w:rPr>
                <w:noProof/>
                <w:webHidden/>
              </w:rPr>
              <w:fldChar w:fldCharType="separate"/>
            </w:r>
            <w:r w:rsidR="007A5700">
              <w:rPr>
                <w:noProof/>
                <w:webHidden/>
              </w:rPr>
              <w:t>4</w:t>
            </w:r>
            <w:r w:rsidR="007A5700">
              <w:rPr>
                <w:noProof/>
                <w:webHidden/>
              </w:rPr>
              <w:fldChar w:fldCharType="end"/>
            </w:r>
          </w:hyperlink>
        </w:p>
        <w:p w:rsidR="007A5700" w:rsidRDefault="0022616D">
          <w:pPr>
            <w:pStyle w:val="TOC1"/>
            <w:tabs>
              <w:tab w:val="right" w:leader="dot" w:pos="8630"/>
            </w:tabs>
            <w:rPr>
              <w:rFonts w:eastAsiaTheme="minorEastAsia"/>
              <w:noProof/>
              <w:color w:val="auto"/>
              <w:sz w:val="22"/>
              <w:szCs w:val="22"/>
              <w:lang w:eastAsia="en-US"/>
            </w:rPr>
          </w:pPr>
          <w:hyperlink w:anchor="_Toc69236906" w:history="1">
            <w:r w:rsidR="007A5700" w:rsidRPr="00BD54B2">
              <w:rPr>
                <w:rStyle w:val="Hyperlink"/>
                <w:noProof/>
              </w:rPr>
              <w:t>Physical schema</w:t>
            </w:r>
            <w:r w:rsidR="007A5700">
              <w:rPr>
                <w:noProof/>
                <w:webHidden/>
              </w:rPr>
              <w:tab/>
            </w:r>
            <w:r w:rsidR="007A5700">
              <w:rPr>
                <w:noProof/>
                <w:webHidden/>
              </w:rPr>
              <w:fldChar w:fldCharType="begin"/>
            </w:r>
            <w:r w:rsidR="007A5700">
              <w:rPr>
                <w:noProof/>
                <w:webHidden/>
              </w:rPr>
              <w:instrText xml:space="preserve"> PAGEREF _Toc69236906 \h </w:instrText>
            </w:r>
            <w:r w:rsidR="007A5700">
              <w:rPr>
                <w:noProof/>
                <w:webHidden/>
              </w:rPr>
            </w:r>
            <w:r w:rsidR="007A5700">
              <w:rPr>
                <w:noProof/>
                <w:webHidden/>
              </w:rPr>
              <w:fldChar w:fldCharType="separate"/>
            </w:r>
            <w:r w:rsidR="007A5700">
              <w:rPr>
                <w:noProof/>
                <w:webHidden/>
              </w:rPr>
              <w:t>6</w:t>
            </w:r>
            <w:r w:rsidR="007A5700">
              <w:rPr>
                <w:noProof/>
                <w:webHidden/>
              </w:rPr>
              <w:fldChar w:fldCharType="end"/>
            </w:r>
          </w:hyperlink>
        </w:p>
        <w:p w:rsidR="007A5700" w:rsidRDefault="0022616D">
          <w:pPr>
            <w:pStyle w:val="TOC1"/>
            <w:tabs>
              <w:tab w:val="right" w:leader="dot" w:pos="8630"/>
            </w:tabs>
            <w:rPr>
              <w:rFonts w:eastAsiaTheme="minorEastAsia"/>
              <w:noProof/>
              <w:color w:val="auto"/>
              <w:sz w:val="22"/>
              <w:szCs w:val="22"/>
              <w:lang w:eastAsia="en-US"/>
            </w:rPr>
          </w:pPr>
          <w:hyperlink w:anchor="_Toc69236907" w:history="1">
            <w:r w:rsidR="007A5700" w:rsidRPr="00BD54B2">
              <w:rPr>
                <w:rStyle w:val="Hyperlink"/>
                <w:noProof/>
              </w:rPr>
              <w:t>Functional Dependencies:</w:t>
            </w:r>
            <w:r w:rsidR="007A5700">
              <w:rPr>
                <w:noProof/>
                <w:webHidden/>
              </w:rPr>
              <w:tab/>
            </w:r>
            <w:r w:rsidR="007A5700">
              <w:rPr>
                <w:noProof/>
                <w:webHidden/>
              </w:rPr>
              <w:fldChar w:fldCharType="begin"/>
            </w:r>
            <w:r w:rsidR="007A5700">
              <w:rPr>
                <w:noProof/>
                <w:webHidden/>
              </w:rPr>
              <w:instrText xml:space="preserve"> PAGEREF _Toc69236907 \h </w:instrText>
            </w:r>
            <w:r w:rsidR="007A5700">
              <w:rPr>
                <w:noProof/>
                <w:webHidden/>
              </w:rPr>
            </w:r>
            <w:r w:rsidR="007A5700">
              <w:rPr>
                <w:noProof/>
                <w:webHidden/>
              </w:rPr>
              <w:fldChar w:fldCharType="separate"/>
            </w:r>
            <w:r w:rsidR="007A5700">
              <w:rPr>
                <w:noProof/>
                <w:webHidden/>
              </w:rPr>
              <w:t>7</w:t>
            </w:r>
            <w:r w:rsidR="007A5700">
              <w:rPr>
                <w:noProof/>
                <w:webHidden/>
              </w:rPr>
              <w:fldChar w:fldCharType="end"/>
            </w:r>
          </w:hyperlink>
        </w:p>
        <w:p w:rsidR="007A5700" w:rsidRDefault="0022616D">
          <w:pPr>
            <w:pStyle w:val="TOC1"/>
            <w:tabs>
              <w:tab w:val="right" w:leader="dot" w:pos="8630"/>
            </w:tabs>
            <w:rPr>
              <w:rFonts w:eastAsiaTheme="minorEastAsia"/>
              <w:noProof/>
              <w:color w:val="auto"/>
              <w:sz w:val="22"/>
              <w:szCs w:val="22"/>
              <w:lang w:eastAsia="en-US"/>
            </w:rPr>
          </w:pPr>
          <w:hyperlink w:anchor="_Toc69236908" w:history="1">
            <w:r w:rsidR="007A5700" w:rsidRPr="00BD54B2">
              <w:rPr>
                <w:rStyle w:val="Hyperlink"/>
                <w:noProof/>
              </w:rPr>
              <w:t>Normalization:</w:t>
            </w:r>
            <w:r w:rsidR="007A5700">
              <w:rPr>
                <w:noProof/>
                <w:webHidden/>
              </w:rPr>
              <w:tab/>
            </w:r>
            <w:r w:rsidR="007A5700">
              <w:rPr>
                <w:noProof/>
                <w:webHidden/>
              </w:rPr>
              <w:fldChar w:fldCharType="begin"/>
            </w:r>
            <w:r w:rsidR="007A5700">
              <w:rPr>
                <w:noProof/>
                <w:webHidden/>
              </w:rPr>
              <w:instrText xml:space="preserve"> PAGEREF _Toc69236908 \h </w:instrText>
            </w:r>
            <w:r w:rsidR="007A5700">
              <w:rPr>
                <w:noProof/>
                <w:webHidden/>
              </w:rPr>
            </w:r>
            <w:r w:rsidR="007A5700">
              <w:rPr>
                <w:noProof/>
                <w:webHidden/>
              </w:rPr>
              <w:fldChar w:fldCharType="separate"/>
            </w:r>
            <w:r w:rsidR="007A5700">
              <w:rPr>
                <w:noProof/>
                <w:webHidden/>
              </w:rPr>
              <w:t>7</w:t>
            </w:r>
            <w:r w:rsidR="007A5700">
              <w:rPr>
                <w:noProof/>
                <w:webHidden/>
              </w:rPr>
              <w:fldChar w:fldCharType="end"/>
            </w:r>
          </w:hyperlink>
        </w:p>
        <w:p w:rsidR="007A5700" w:rsidRDefault="0022616D">
          <w:pPr>
            <w:pStyle w:val="TOC2"/>
            <w:tabs>
              <w:tab w:val="right" w:leader="dot" w:pos="8630"/>
            </w:tabs>
            <w:rPr>
              <w:rFonts w:eastAsiaTheme="minorEastAsia"/>
              <w:noProof/>
              <w:color w:val="auto"/>
              <w:sz w:val="22"/>
              <w:szCs w:val="22"/>
              <w:lang w:eastAsia="en-US"/>
            </w:rPr>
          </w:pPr>
          <w:hyperlink w:anchor="_Toc69236909" w:history="1">
            <w:r w:rsidR="007A5700" w:rsidRPr="00BD54B2">
              <w:rPr>
                <w:rStyle w:val="Hyperlink"/>
                <w:noProof/>
              </w:rPr>
              <w:t>1</w:t>
            </w:r>
            <w:r w:rsidR="007A5700" w:rsidRPr="00BD54B2">
              <w:rPr>
                <w:rStyle w:val="Hyperlink"/>
                <w:noProof/>
                <w:vertAlign w:val="superscript"/>
              </w:rPr>
              <w:t>st</w:t>
            </w:r>
            <w:r w:rsidR="007A5700" w:rsidRPr="00BD54B2">
              <w:rPr>
                <w:rStyle w:val="Hyperlink"/>
                <w:noProof/>
              </w:rPr>
              <w:t xml:space="preserve"> Normal Form</w:t>
            </w:r>
            <w:r w:rsidR="007A5700">
              <w:rPr>
                <w:noProof/>
                <w:webHidden/>
              </w:rPr>
              <w:tab/>
            </w:r>
            <w:r w:rsidR="007A5700">
              <w:rPr>
                <w:noProof/>
                <w:webHidden/>
              </w:rPr>
              <w:fldChar w:fldCharType="begin"/>
            </w:r>
            <w:r w:rsidR="007A5700">
              <w:rPr>
                <w:noProof/>
                <w:webHidden/>
              </w:rPr>
              <w:instrText xml:space="preserve"> PAGEREF _Toc69236909 \h </w:instrText>
            </w:r>
            <w:r w:rsidR="007A5700">
              <w:rPr>
                <w:noProof/>
                <w:webHidden/>
              </w:rPr>
            </w:r>
            <w:r w:rsidR="007A5700">
              <w:rPr>
                <w:noProof/>
                <w:webHidden/>
              </w:rPr>
              <w:fldChar w:fldCharType="separate"/>
            </w:r>
            <w:r w:rsidR="007A5700">
              <w:rPr>
                <w:noProof/>
                <w:webHidden/>
              </w:rPr>
              <w:t>7</w:t>
            </w:r>
            <w:r w:rsidR="007A5700">
              <w:rPr>
                <w:noProof/>
                <w:webHidden/>
              </w:rPr>
              <w:fldChar w:fldCharType="end"/>
            </w:r>
          </w:hyperlink>
        </w:p>
        <w:p w:rsidR="007A5700" w:rsidRDefault="0022616D">
          <w:pPr>
            <w:pStyle w:val="TOC2"/>
            <w:tabs>
              <w:tab w:val="right" w:leader="dot" w:pos="8630"/>
            </w:tabs>
            <w:rPr>
              <w:rFonts w:eastAsiaTheme="minorEastAsia"/>
              <w:noProof/>
              <w:color w:val="auto"/>
              <w:sz w:val="22"/>
              <w:szCs w:val="22"/>
              <w:lang w:eastAsia="en-US"/>
            </w:rPr>
          </w:pPr>
          <w:hyperlink w:anchor="_Toc69236910" w:history="1">
            <w:r w:rsidR="007A5700" w:rsidRPr="00BD54B2">
              <w:rPr>
                <w:rStyle w:val="Hyperlink"/>
                <w:noProof/>
              </w:rPr>
              <w:t>2</w:t>
            </w:r>
            <w:r w:rsidR="007A5700" w:rsidRPr="00BD54B2">
              <w:rPr>
                <w:rStyle w:val="Hyperlink"/>
                <w:noProof/>
                <w:vertAlign w:val="superscript"/>
              </w:rPr>
              <w:t>nd</w:t>
            </w:r>
            <w:r w:rsidR="007A5700" w:rsidRPr="00BD54B2">
              <w:rPr>
                <w:rStyle w:val="Hyperlink"/>
                <w:noProof/>
              </w:rPr>
              <w:t xml:space="preserve"> Normal form</w:t>
            </w:r>
            <w:r w:rsidR="007A5700">
              <w:rPr>
                <w:noProof/>
                <w:webHidden/>
              </w:rPr>
              <w:tab/>
            </w:r>
            <w:r w:rsidR="007A5700">
              <w:rPr>
                <w:noProof/>
                <w:webHidden/>
              </w:rPr>
              <w:fldChar w:fldCharType="begin"/>
            </w:r>
            <w:r w:rsidR="007A5700">
              <w:rPr>
                <w:noProof/>
                <w:webHidden/>
              </w:rPr>
              <w:instrText xml:space="preserve"> PAGEREF _Toc69236910 \h </w:instrText>
            </w:r>
            <w:r w:rsidR="007A5700">
              <w:rPr>
                <w:noProof/>
                <w:webHidden/>
              </w:rPr>
            </w:r>
            <w:r w:rsidR="007A5700">
              <w:rPr>
                <w:noProof/>
                <w:webHidden/>
              </w:rPr>
              <w:fldChar w:fldCharType="separate"/>
            </w:r>
            <w:r w:rsidR="007A5700">
              <w:rPr>
                <w:noProof/>
                <w:webHidden/>
              </w:rPr>
              <w:t>7</w:t>
            </w:r>
            <w:r w:rsidR="007A5700">
              <w:rPr>
                <w:noProof/>
                <w:webHidden/>
              </w:rPr>
              <w:fldChar w:fldCharType="end"/>
            </w:r>
          </w:hyperlink>
        </w:p>
        <w:p w:rsidR="007A5700" w:rsidRDefault="0022616D">
          <w:pPr>
            <w:pStyle w:val="TOC2"/>
            <w:tabs>
              <w:tab w:val="right" w:leader="dot" w:pos="8630"/>
            </w:tabs>
            <w:rPr>
              <w:rFonts w:eastAsiaTheme="minorEastAsia"/>
              <w:noProof/>
              <w:color w:val="auto"/>
              <w:sz w:val="22"/>
              <w:szCs w:val="22"/>
              <w:lang w:eastAsia="en-US"/>
            </w:rPr>
          </w:pPr>
          <w:hyperlink w:anchor="_Toc69236911" w:history="1">
            <w:r w:rsidR="007A5700" w:rsidRPr="00BD54B2">
              <w:rPr>
                <w:rStyle w:val="Hyperlink"/>
                <w:noProof/>
              </w:rPr>
              <w:t>3</w:t>
            </w:r>
            <w:r w:rsidR="007A5700" w:rsidRPr="00BD54B2">
              <w:rPr>
                <w:rStyle w:val="Hyperlink"/>
                <w:noProof/>
                <w:vertAlign w:val="superscript"/>
              </w:rPr>
              <w:t>rd</w:t>
            </w:r>
            <w:r w:rsidR="007A5700" w:rsidRPr="00BD54B2">
              <w:rPr>
                <w:rStyle w:val="Hyperlink"/>
                <w:noProof/>
              </w:rPr>
              <w:t xml:space="preserve"> Normal form</w:t>
            </w:r>
            <w:r w:rsidR="007A5700">
              <w:rPr>
                <w:noProof/>
                <w:webHidden/>
              </w:rPr>
              <w:tab/>
            </w:r>
            <w:r w:rsidR="007A5700">
              <w:rPr>
                <w:noProof/>
                <w:webHidden/>
              </w:rPr>
              <w:fldChar w:fldCharType="begin"/>
            </w:r>
            <w:r w:rsidR="007A5700">
              <w:rPr>
                <w:noProof/>
                <w:webHidden/>
              </w:rPr>
              <w:instrText xml:space="preserve"> PAGEREF _Toc69236911 \h </w:instrText>
            </w:r>
            <w:r w:rsidR="007A5700">
              <w:rPr>
                <w:noProof/>
                <w:webHidden/>
              </w:rPr>
            </w:r>
            <w:r w:rsidR="007A5700">
              <w:rPr>
                <w:noProof/>
                <w:webHidden/>
              </w:rPr>
              <w:fldChar w:fldCharType="separate"/>
            </w:r>
            <w:r w:rsidR="007A5700">
              <w:rPr>
                <w:noProof/>
                <w:webHidden/>
              </w:rPr>
              <w:t>8</w:t>
            </w:r>
            <w:r w:rsidR="007A5700">
              <w:rPr>
                <w:noProof/>
                <w:webHidden/>
              </w:rPr>
              <w:fldChar w:fldCharType="end"/>
            </w:r>
          </w:hyperlink>
        </w:p>
        <w:p w:rsidR="007A5700" w:rsidRDefault="0022616D">
          <w:pPr>
            <w:pStyle w:val="TOC2"/>
            <w:tabs>
              <w:tab w:val="right" w:leader="dot" w:pos="8630"/>
            </w:tabs>
            <w:rPr>
              <w:rFonts w:eastAsiaTheme="minorEastAsia"/>
              <w:noProof/>
              <w:color w:val="auto"/>
              <w:sz w:val="22"/>
              <w:szCs w:val="22"/>
              <w:lang w:eastAsia="en-US"/>
            </w:rPr>
          </w:pPr>
          <w:hyperlink w:anchor="_Toc69236912" w:history="1">
            <w:r w:rsidR="007A5700" w:rsidRPr="00BD54B2">
              <w:rPr>
                <w:rStyle w:val="Hyperlink"/>
                <w:noProof/>
              </w:rPr>
              <w:t>DECOMPISITION TO HIGHER NF</w:t>
            </w:r>
            <w:r w:rsidR="007A5700">
              <w:rPr>
                <w:noProof/>
                <w:webHidden/>
              </w:rPr>
              <w:tab/>
            </w:r>
            <w:r w:rsidR="007A5700">
              <w:rPr>
                <w:noProof/>
                <w:webHidden/>
              </w:rPr>
              <w:fldChar w:fldCharType="begin"/>
            </w:r>
            <w:r w:rsidR="007A5700">
              <w:rPr>
                <w:noProof/>
                <w:webHidden/>
              </w:rPr>
              <w:instrText xml:space="preserve"> PAGEREF _Toc69236912 \h </w:instrText>
            </w:r>
            <w:r w:rsidR="007A5700">
              <w:rPr>
                <w:noProof/>
                <w:webHidden/>
              </w:rPr>
            </w:r>
            <w:r w:rsidR="007A5700">
              <w:rPr>
                <w:noProof/>
                <w:webHidden/>
              </w:rPr>
              <w:fldChar w:fldCharType="separate"/>
            </w:r>
            <w:r w:rsidR="007A5700">
              <w:rPr>
                <w:noProof/>
                <w:webHidden/>
              </w:rPr>
              <w:t>8</w:t>
            </w:r>
            <w:r w:rsidR="007A5700">
              <w:rPr>
                <w:noProof/>
                <w:webHidden/>
              </w:rPr>
              <w:fldChar w:fldCharType="end"/>
            </w:r>
          </w:hyperlink>
        </w:p>
        <w:p w:rsidR="007A5700" w:rsidRDefault="0022616D">
          <w:pPr>
            <w:pStyle w:val="TOC2"/>
            <w:tabs>
              <w:tab w:val="right" w:leader="dot" w:pos="8630"/>
            </w:tabs>
            <w:rPr>
              <w:rFonts w:eastAsiaTheme="minorEastAsia"/>
              <w:noProof/>
              <w:color w:val="auto"/>
              <w:sz w:val="22"/>
              <w:szCs w:val="22"/>
              <w:lang w:eastAsia="en-US"/>
            </w:rPr>
          </w:pPr>
          <w:hyperlink w:anchor="_Toc69236913" w:history="1">
            <w:r w:rsidR="007A5700" w:rsidRPr="00BD54B2">
              <w:rPr>
                <w:rStyle w:val="Hyperlink"/>
                <w:noProof/>
              </w:rPr>
              <w:t>To check Dependency Preservation</w:t>
            </w:r>
            <w:r w:rsidR="007A5700">
              <w:rPr>
                <w:noProof/>
                <w:webHidden/>
              </w:rPr>
              <w:tab/>
            </w:r>
            <w:r w:rsidR="007A5700">
              <w:rPr>
                <w:noProof/>
                <w:webHidden/>
              </w:rPr>
              <w:fldChar w:fldCharType="begin"/>
            </w:r>
            <w:r w:rsidR="007A5700">
              <w:rPr>
                <w:noProof/>
                <w:webHidden/>
              </w:rPr>
              <w:instrText xml:space="preserve"> PAGEREF _Toc69236913 \h </w:instrText>
            </w:r>
            <w:r w:rsidR="007A5700">
              <w:rPr>
                <w:noProof/>
                <w:webHidden/>
              </w:rPr>
            </w:r>
            <w:r w:rsidR="007A5700">
              <w:rPr>
                <w:noProof/>
                <w:webHidden/>
              </w:rPr>
              <w:fldChar w:fldCharType="separate"/>
            </w:r>
            <w:r w:rsidR="007A5700">
              <w:rPr>
                <w:noProof/>
                <w:webHidden/>
              </w:rPr>
              <w:t>9</w:t>
            </w:r>
            <w:r w:rsidR="007A5700">
              <w:rPr>
                <w:noProof/>
                <w:webHidden/>
              </w:rPr>
              <w:fldChar w:fldCharType="end"/>
            </w:r>
          </w:hyperlink>
        </w:p>
        <w:p w:rsidR="007A5700" w:rsidRDefault="0022616D">
          <w:pPr>
            <w:pStyle w:val="TOC2"/>
            <w:tabs>
              <w:tab w:val="right" w:leader="dot" w:pos="8630"/>
            </w:tabs>
            <w:rPr>
              <w:rFonts w:eastAsiaTheme="minorEastAsia"/>
              <w:noProof/>
              <w:color w:val="auto"/>
              <w:sz w:val="22"/>
              <w:szCs w:val="22"/>
              <w:lang w:eastAsia="en-US"/>
            </w:rPr>
          </w:pPr>
          <w:hyperlink w:anchor="_Toc69236914" w:history="1">
            <w:r w:rsidR="007A5700" w:rsidRPr="00BD54B2">
              <w:rPr>
                <w:rStyle w:val="Hyperlink"/>
                <w:noProof/>
              </w:rPr>
              <w:t>To check the above decomposition is Lossless Join</w:t>
            </w:r>
            <w:r w:rsidR="007A5700">
              <w:rPr>
                <w:noProof/>
                <w:webHidden/>
              </w:rPr>
              <w:tab/>
            </w:r>
            <w:r w:rsidR="007A5700">
              <w:rPr>
                <w:noProof/>
                <w:webHidden/>
              </w:rPr>
              <w:fldChar w:fldCharType="begin"/>
            </w:r>
            <w:r w:rsidR="007A5700">
              <w:rPr>
                <w:noProof/>
                <w:webHidden/>
              </w:rPr>
              <w:instrText xml:space="preserve"> PAGEREF _Toc69236914 \h </w:instrText>
            </w:r>
            <w:r w:rsidR="007A5700">
              <w:rPr>
                <w:noProof/>
                <w:webHidden/>
              </w:rPr>
            </w:r>
            <w:r w:rsidR="007A5700">
              <w:rPr>
                <w:noProof/>
                <w:webHidden/>
              </w:rPr>
              <w:fldChar w:fldCharType="separate"/>
            </w:r>
            <w:r w:rsidR="007A5700">
              <w:rPr>
                <w:noProof/>
                <w:webHidden/>
              </w:rPr>
              <w:t>10</w:t>
            </w:r>
            <w:r w:rsidR="007A5700">
              <w:rPr>
                <w:noProof/>
                <w:webHidden/>
              </w:rPr>
              <w:fldChar w:fldCharType="end"/>
            </w:r>
          </w:hyperlink>
        </w:p>
        <w:p w:rsidR="007A5700" w:rsidRDefault="0022616D">
          <w:pPr>
            <w:pStyle w:val="TOC1"/>
            <w:tabs>
              <w:tab w:val="right" w:leader="dot" w:pos="8630"/>
            </w:tabs>
            <w:rPr>
              <w:rFonts w:eastAsiaTheme="minorEastAsia"/>
              <w:noProof/>
              <w:color w:val="auto"/>
              <w:sz w:val="22"/>
              <w:szCs w:val="22"/>
              <w:lang w:eastAsia="en-US"/>
            </w:rPr>
          </w:pPr>
          <w:hyperlink w:anchor="_Toc69236915" w:history="1">
            <w:r w:rsidR="007A5700" w:rsidRPr="00BD54B2">
              <w:rPr>
                <w:rStyle w:val="Hyperlink"/>
                <w:noProof/>
              </w:rPr>
              <w:t>IMPLEMENTION:</w:t>
            </w:r>
            <w:r w:rsidR="007A5700">
              <w:rPr>
                <w:noProof/>
                <w:webHidden/>
              </w:rPr>
              <w:tab/>
            </w:r>
            <w:r w:rsidR="007A5700">
              <w:rPr>
                <w:noProof/>
                <w:webHidden/>
              </w:rPr>
              <w:fldChar w:fldCharType="begin"/>
            </w:r>
            <w:r w:rsidR="007A5700">
              <w:rPr>
                <w:noProof/>
                <w:webHidden/>
              </w:rPr>
              <w:instrText xml:space="preserve"> PAGEREF _Toc69236915 \h </w:instrText>
            </w:r>
            <w:r w:rsidR="007A5700">
              <w:rPr>
                <w:noProof/>
                <w:webHidden/>
              </w:rPr>
            </w:r>
            <w:r w:rsidR="007A5700">
              <w:rPr>
                <w:noProof/>
                <w:webHidden/>
              </w:rPr>
              <w:fldChar w:fldCharType="separate"/>
            </w:r>
            <w:r w:rsidR="007A5700">
              <w:rPr>
                <w:noProof/>
                <w:webHidden/>
              </w:rPr>
              <w:t>11</w:t>
            </w:r>
            <w:r w:rsidR="007A5700">
              <w:rPr>
                <w:noProof/>
                <w:webHidden/>
              </w:rPr>
              <w:fldChar w:fldCharType="end"/>
            </w:r>
          </w:hyperlink>
        </w:p>
        <w:p w:rsidR="007A5700" w:rsidRDefault="0022616D">
          <w:pPr>
            <w:pStyle w:val="TOC2"/>
            <w:tabs>
              <w:tab w:val="right" w:leader="dot" w:pos="8630"/>
            </w:tabs>
            <w:rPr>
              <w:rFonts w:eastAsiaTheme="minorEastAsia"/>
              <w:noProof/>
              <w:color w:val="auto"/>
              <w:sz w:val="22"/>
              <w:szCs w:val="22"/>
              <w:lang w:eastAsia="en-US"/>
            </w:rPr>
          </w:pPr>
          <w:hyperlink w:anchor="_Toc69236916" w:history="1">
            <w:r w:rsidR="007A5700" w:rsidRPr="00BD54B2">
              <w:rPr>
                <w:rStyle w:val="Hyperlink"/>
                <w:noProof/>
              </w:rPr>
              <w:t>Create Tables:</w:t>
            </w:r>
            <w:r w:rsidR="007A5700">
              <w:rPr>
                <w:noProof/>
                <w:webHidden/>
              </w:rPr>
              <w:tab/>
            </w:r>
            <w:r w:rsidR="007A5700">
              <w:rPr>
                <w:noProof/>
                <w:webHidden/>
              </w:rPr>
              <w:fldChar w:fldCharType="begin"/>
            </w:r>
            <w:r w:rsidR="007A5700">
              <w:rPr>
                <w:noProof/>
                <w:webHidden/>
              </w:rPr>
              <w:instrText xml:space="preserve"> PAGEREF _Toc69236916 \h </w:instrText>
            </w:r>
            <w:r w:rsidR="007A5700">
              <w:rPr>
                <w:noProof/>
                <w:webHidden/>
              </w:rPr>
            </w:r>
            <w:r w:rsidR="007A5700">
              <w:rPr>
                <w:noProof/>
                <w:webHidden/>
              </w:rPr>
              <w:fldChar w:fldCharType="separate"/>
            </w:r>
            <w:r w:rsidR="007A5700">
              <w:rPr>
                <w:noProof/>
                <w:webHidden/>
              </w:rPr>
              <w:t>11</w:t>
            </w:r>
            <w:r w:rsidR="007A5700">
              <w:rPr>
                <w:noProof/>
                <w:webHidden/>
              </w:rPr>
              <w:fldChar w:fldCharType="end"/>
            </w:r>
          </w:hyperlink>
        </w:p>
        <w:p w:rsidR="007A5700" w:rsidRDefault="0022616D">
          <w:pPr>
            <w:pStyle w:val="TOC3"/>
            <w:tabs>
              <w:tab w:val="right" w:leader="dot" w:pos="8630"/>
            </w:tabs>
            <w:rPr>
              <w:rFonts w:eastAsiaTheme="minorEastAsia"/>
              <w:i w:val="0"/>
              <w:iCs w:val="0"/>
              <w:noProof/>
              <w:color w:val="auto"/>
              <w:sz w:val="22"/>
              <w:szCs w:val="22"/>
              <w:lang w:eastAsia="en-US"/>
            </w:rPr>
          </w:pPr>
          <w:hyperlink w:anchor="_Toc69236917" w:history="1">
            <w:r w:rsidR="007A5700" w:rsidRPr="00BD54B2">
              <w:rPr>
                <w:rStyle w:val="Hyperlink"/>
                <w:noProof/>
              </w:rPr>
              <w:t>VMS_CAR</w:t>
            </w:r>
            <w:r w:rsidR="007A5700">
              <w:rPr>
                <w:noProof/>
                <w:webHidden/>
              </w:rPr>
              <w:tab/>
            </w:r>
            <w:r w:rsidR="007A5700">
              <w:rPr>
                <w:noProof/>
                <w:webHidden/>
              </w:rPr>
              <w:fldChar w:fldCharType="begin"/>
            </w:r>
            <w:r w:rsidR="007A5700">
              <w:rPr>
                <w:noProof/>
                <w:webHidden/>
              </w:rPr>
              <w:instrText xml:space="preserve"> PAGEREF _Toc69236917 \h </w:instrText>
            </w:r>
            <w:r w:rsidR="007A5700">
              <w:rPr>
                <w:noProof/>
                <w:webHidden/>
              </w:rPr>
            </w:r>
            <w:r w:rsidR="007A5700">
              <w:rPr>
                <w:noProof/>
                <w:webHidden/>
              </w:rPr>
              <w:fldChar w:fldCharType="separate"/>
            </w:r>
            <w:r w:rsidR="007A5700">
              <w:rPr>
                <w:noProof/>
                <w:webHidden/>
              </w:rPr>
              <w:t>11</w:t>
            </w:r>
            <w:r w:rsidR="007A5700">
              <w:rPr>
                <w:noProof/>
                <w:webHidden/>
              </w:rPr>
              <w:fldChar w:fldCharType="end"/>
            </w:r>
          </w:hyperlink>
        </w:p>
        <w:p w:rsidR="007A5700" w:rsidRDefault="0022616D">
          <w:pPr>
            <w:pStyle w:val="TOC3"/>
            <w:tabs>
              <w:tab w:val="right" w:leader="dot" w:pos="8630"/>
            </w:tabs>
            <w:rPr>
              <w:rFonts w:eastAsiaTheme="minorEastAsia"/>
              <w:i w:val="0"/>
              <w:iCs w:val="0"/>
              <w:noProof/>
              <w:color w:val="auto"/>
              <w:sz w:val="22"/>
              <w:szCs w:val="22"/>
              <w:lang w:eastAsia="en-US"/>
            </w:rPr>
          </w:pPr>
          <w:hyperlink w:anchor="_Toc69236918" w:history="1">
            <w:r w:rsidR="007A5700" w:rsidRPr="00BD54B2">
              <w:rPr>
                <w:rStyle w:val="Hyperlink"/>
                <w:noProof/>
              </w:rPr>
              <w:t>Car_TYPE</w:t>
            </w:r>
            <w:r w:rsidR="007A5700">
              <w:rPr>
                <w:noProof/>
                <w:webHidden/>
              </w:rPr>
              <w:tab/>
            </w:r>
            <w:r w:rsidR="007A5700">
              <w:rPr>
                <w:noProof/>
                <w:webHidden/>
              </w:rPr>
              <w:fldChar w:fldCharType="begin"/>
            </w:r>
            <w:r w:rsidR="007A5700">
              <w:rPr>
                <w:noProof/>
                <w:webHidden/>
              </w:rPr>
              <w:instrText xml:space="preserve"> PAGEREF _Toc69236918 \h </w:instrText>
            </w:r>
            <w:r w:rsidR="007A5700">
              <w:rPr>
                <w:noProof/>
                <w:webHidden/>
              </w:rPr>
            </w:r>
            <w:r w:rsidR="007A5700">
              <w:rPr>
                <w:noProof/>
                <w:webHidden/>
              </w:rPr>
              <w:fldChar w:fldCharType="separate"/>
            </w:r>
            <w:r w:rsidR="007A5700">
              <w:rPr>
                <w:noProof/>
                <w:webHidden/>
              </w:rPr>
              <w:t>11</w:t>
            </w:r>
            <w:r w:rsidR="007A5700">
              <w:rPr>
                <w:noProof/>
                <w:webHidden/>
              </w:rPr>
              <w:fldChar w:fldCharType="end"/>
            </w:r>
          </w:hyperlink>
        </w:p>
        <w:p w:rsidR="007A5700" w:rsidRDefault="0022616D">
          <w:pPr>
            <w:pStyle w:val="TOC3"/>
            <w:tabs>
              <w:tab w:val="right" w:leader="dot" w:pos="8630"/>
            </w:tabs>
            <w:rPr>
              <w:rFonts w:eastAsiaTheme="minorEastAsia"/>
              <w:i w:val="0"/>
              <w:iCs w:val="0"/>
              <w:noProof/>
              <w:color w:val="auto"/>
              <w:sz w:val="22"/>
              <w:szCs w:val="22"/>
              <w:lang w:eastAsia="en-US"/>
            </w:rPr>
          </w:pPr>
          <w:hyperlink w:anchor="_Toc69236919" w:history="1">
            <w:r w:rsidR="007A5700" w:rsidRPr="00BD54B2">
              <w:rPr>
                <w:rStyle w:val="Hyperlink"/>
                <w:noProof/>
              </w:rPr>
              <w:t>VMS_Customer</w:t>
            </w:r>
            <w:r w:rsidR="007A5700">
              <w:rPr>
                <w:noProof/>
                <w:webHidden/>
              </w:rPr>
              <w:tab/>
            </w:r>
            <w:r w:rsidR="007A5700">
              <w:rPr>
                <w:noProof/>
                <w:webHidden/>
              </w:rPr>
              <w:fldChar w:fldCharType="begin"/>
            </w:r>
            <w:r w:rsidR="007A5700">
              <w:rPr>
                <w:noProof/>
                <w:webHidden/>
              </w:rPr>
              <w:instrText xml:space="preserve"> PAGEREF _Toc69236919 \h </w:instrText>
            </w:r>
            <w:r w:rsidR="007A5700">
              <w:rPr>
                <w:noProof/>
                <w:webHidden/>
              </w:rPr>
            </w:r>
            <w:r w:rsidR="007A5700">
              <w:rPr>
                <w:noProof/>
                <w:webHidden/>
              </w:rPr>
              <w:fldChar w:fldCharType="separate"/>
            </w:r>
            <w:r w:rsidR="007A5700">
              <w:rPr>
                <w:noProof/>
                <w:webHidden/>
              </w:rPr>
              <w:t>11</w:t>
            </w:r>
            <w:r w:rsidR="007A5700">
              <w:rPr>
                <w:noProof/>
                <w:webHidden/>
              </w:rPr>
              <w:fldChar w:fldCharType="end"/>
            </w:r>
          </w:hyperlink>
        </w:p>
        <w:p w:rsidR="007A5700" w:rsidRDefault="0022616D">
          <w:pPr>
            <w:pStyle w:val="TOC3"/>
            <w:tabs>
              <w:tab w:val="right" w:leader="dot" w:pos="8630"/>
            </w:tabs>
            <w:rPr>
              <w:rFonts w:eastAsiaTheme="minorEastAsia"/>
              <w:i w:val="0"/>
              <w:iCs w:val="0"/>
              <w:noProof/>
              <w:color w:val="auto"/>
              <w:sz w:val="22"/>
              <w:szCs w:val="22"/>
              <w:lang w:eastAsia="en-US"/>
            </w:rPr>
          </w:pPr>
          <w:hyperlink w:anchor="_Toc69236920" w:history="1">
            <w:r w:rsidR="007A5700" w:rsidRPr="00BD54B2">
              <w:rPr>
                <w:rStyle w:val="Hyperlink"/>
                <w:noProof/>
              </w:rPr>
              <w:t>VMS_DRIVER</w:t>
            </w:r>
            <w:r w:rsidR="007A5700">
              <w:rPr>
                <w:noProof/>
                <w:webHidden/>
              </w:rPr>
              <w:tab/>
            </w:r>
            <w:r w:rsidR="007A5700">
              <w:rPr>
                <w:noProof/>
                <w:webHidden/>
              </w:rPr>
              <w:fldChar w:fldCharType="begin"/>
            </w:r>
            <w:r w:rsidR="007A5700">
              <w:rPr>
                <w:noProof/>
                <w:webHidden/>
              </w:rPr>
              <w:instrText xml:space="preserve"> PAGEREF _Toc69236920 \h </w:instrText>
            </w:r>
            <w:r w:rsidR="007A5700">
              <w:rPr>
                <w:noProof/>
                <w:webHidden/>
              </w:rPr>
            </w:r>
            <w:r w:rsidR="007A5700">
              <w:rPr>
                <w:noProof/>
                <w:webHidden/>
              </w:rPr>
              <w:fldChar w:fldCharType="separate"/>
            </w:r>
            <w:r w:rsidR="007A5700">
              <w:rPr>
                <w:noProof/>
                <w:webHidden/>
              </w:rPr>
              <w:t>12</w:t>
            </w:r>
            <w:r w:rsidR="007A5700">
              <w:rPr>
                <w:noProof/>
                <w:webHidden/>
              </w:rPr>
              <w:fldChar w:fldCharType="end"/>
            </w:r>
          </w:hyperlink>
        </w:p>
        <w:p w:rsidR="007A5700" w:rsidRDefault="0022616D">
          <w:pPr>
            <w:pStyle w:val="TOC3"/>
            <w:tabs>
              <w:tab w:val="right" w:leader="dot" w:pos="8630"/>
            </w:tabs>
            <w:rPr>
              <w:rFonts w:eastAsiaTheme="minorEastAsia"/>
              <w:i w:val="0"/>
              <w:iCs w:val="0"/>
              <w:noProof/>
              <w:color w:val="auto"/>
              <w:sz w:val="22"/>
              <w:szCs w:val="22"/>
              <w:lang w:eastAsia="en-US"/>
            </w:rPr>
          </w:pPr>
          <w:hyperlink w:anchor="_Toc69236921" w:history="1">
            <w:r w:rsidR="007A5700" w:rsidRPr="00BD54B2">
              <w:rPr>
                <w:rStyle w:val="Hyperlink"/>
                <w:noProof/>
              </w:rPr>
              <w:t>VMS_OWNER</w:t>
            </w:r>
            <w:r w:rsidR="007A5700">
              <w:rPr>
                <w:noProof/>
                <w:webHidden/>
              </w:rPr>
              <w:tab/>
            </w:r>
            <w:r w:rsidR="007A5700">
              <w:rPr>
                <w:noProof/>
                <w:webHidden/>
              </w:rPr>
              <w:fldChar w:fldCharType="begin"/>
            </w:r>
            <w:r w:rsidR="007A5700">
              <w:rPr>
                <w:noProof/>
                <w:webHidden/>
              </w:rPr>
              <w:instrText xml:space="preserve"> PAGEREF _Toc69236921 \h </w:instrText>
            </w:r>
            <w:r w:rsidR="007A5700">
              <w:rPr>
                <w:noProof/>
                <w:webHidden/>
              </w:rPr>
            </w:r>
            <w:r w:rsidR="007A5700">
              <w:rPr>
                <w:noProof/>
                <w:webHidden/>
              </w:rPr>
              <w:fldChar w:fldCharType="separate"/>
            </w:r>
            <w:r w:rsidR="007A5700">
              <w:rPr>
                <w:noProof/>
                <w:webHidden/>
              </w:rPr>
              <w:t>12</w:t>
            </w:r>
            <w:r w:rsidR="007A5700">
              <w:rPr>
                <w:noProof/>
                <w:webHidden/>
              </w:rPr>
              <w:fldChar w:fldCharType="end"/>
            </w:r>
          </w:hyperlink>
        </w:p>
        <w:p w:rsidR="007A5700" w:rsidRDefault="0022616D">
          <w:pPr>
            <w:pStyle w:val="TOC3"/>
            <w:tabs>
              <w:tab w:val="right" w:leader="dot" w:pos="8630"/>
            </w:tabs>
            <w:rPr>
              <w:rFonts w:eastAsiaTheme="minorEastAsia"/>
              <w:i w:val="0"/>
              <w:iCs w:val="0"/>
              <w:noProof/>
              <w:color w:val="auto"/>
              <w:sz w:val="22"/>
              <w:szCs w:val="22"/>
              <w:lang w:eastAsia="en-US"/>
            </w:rPr>
          </w:pPr>
          <w:hyperlink w:anchor="_Toc69236922" w:history="1">
            <w:r w:rsidR="007A5700" w:rsidRPr="00BD54B2">
              <w:rPr>
                <w:rStyle w:val="Hyperlink"/>
                <w:noProof/>
              </w:rPr>
              <w:t>VMS_PAYS</w:t>
            </w:r>
            <w:r w:rsidR="007A5700">
              <w:rPr>
                <w:noProof/>
                <w:webHidden/>
              </w:rPr>
              <w:tab/>
            </w:r>
            <w:r w:rsidR="007A5700">
              <w:rPr>
                <w:noProof/>
                <w:webHidden/>
              </w:rPr>
              <w:fldChar w:fldCharType="begin"/>
            </w:r>
            <w:r w:rsidR="007A5700">
              <w:rPr>
                <w:noProof/>
                <w:webHidden/>
              </w:rPr>
              <w:instrText xml:space="preserve"> PAGEREF _Toc69236922 \h </w:instrText>
            </w:r>
            <w:r w:rsidR="007A5700">
              <w:rPr>
                <w:noProof/>
                <w:webHidden/>
              </w:rPr>
            </w:r>
            <w:r w:rsidR="007A5700">
              <w:rPr>
                <w:noProof/>
                <w:webHidden/>
              </w:rPr>
              <w:fldChar w:fldCharType="separate"/>
            </w:r>
            <w:r w:rsidR="007A5700">
              <w:rPr>
                <w:noProof/>
                <w:webHidden/>
              </w:rPr>
              <w:t>12</w:t>
            </w:r>
            <w:r w:rsidR="007A5700">
              <w:rPr>
                <w:noProof/>
                <w:webHidden/>
              </w:rPr>
              <w:fldChar w:fldCharType="end"/>
            </w:r>
          </w:hyperlink>
        </w:p>
        <w:p w:rsidR="007A5700" w:rsidRDefault="0022616D">
          <w:pPr>
            <w:pStyle w:val="TOC3"/>
            <w:tabs>
              <w:tab w:val="right" w:leader="dot" w:pos="8630"/>
            </w:tabs>
            <w:rPr>
              <w:rFonts w:eastAsiaTheme="minorEastAsia"/>
              <w:i w:val="0"/>
              <w:iCs w:val="0"/>
              <w:noProof/>
              <w:color w:val="auto"/>
              <w:sz w:val="22"/>
              <w:szCs w:val="22"/>
              <w:lang w:eastAsia="en-US"/>
            </w:rPr>
          </w:pPr>
          <w:hyperlink w:anchor="_Toc69236923" w:history="1">
            <w:r w:rsidR="007A5700" w:rsidRPr="00BD54B2">
              <w:rPr>
                <w:rStyle w:val="Hyperlink"/>
                <w:noProof/>
              </w:rPr>
              <w:t>VMS_RENTS</w:t>
            </w:r>
            <w:r w:rsidR="007A5700">
              <w:rPr>
                <w:noProof/>
                <w:webHidden/>
              </w:rPr>
              <w:tab/>
            </w:r>
            <w:r w:rsidR="007A5700">
              <w:rPr>
                <w:noProof/>
                <w:webHidden/>
              </w:rPr>
              <w:fldChar w:fldCharType="begin"/>
            </w:r>
            <w:r w:rsidR="007A5700">
              <w:rPr>
                <w:noProof/>
                <w:webHidden/>
              </w:rPr>
              <w:instrText xml:space="preserve"> PAGEREF _Toc69236923 \h </w:instrText>
            </w:r>
            <w:r w:rsidR="007A5700">
              <w:rPr>
                <w:noProof/>
                <w:webHidden/>
              </w:rPr>
            </w:r>
            <w:r w:rsidR="007A5700">
              <w:rPr>
                <w:noProof/>
                <w:webHidden/>
              </w:rPr>
              <w:fldChar w:fldCharType="separate"/>
            </w:r>
            <w:r w:rsidR="007A5700">
              <w:rPr>
                <w:noProof/>
                <w:webHidden/>
              </w:rPr>
              <w:t>13</w:t>
            </w:r>
            <w:r w:rsidR="007A5700">
              <w:rPr>
                <w:noProof/>
                <w:webHidden/>
              </w:rPr>
              <w:fldChar w:fldCharType="end"/>
            </w:r>
          </w:hyperlink>
        </w:p>
        <w:p w:rsidR="007A5700" w:rsidRDefault="0022616D">
          <w:pPr>
            <w:pStyle w:val="TOC3"/>
            <w:tabs>
              <w:tab w:val="right" w:leader="dot" w:pos="8630"/>
            </w:tabs>
            <w:rPr>
              <w:rFonts w:eastAsiaTheme="minorEastAsia"/>
              <w:i w:val="0"/>
              <w:iCs w:val="0"/>
              <w:noProof/>
              <w:color w:val="auto"/>
              <w:sz w:val="22"/>
              <w:szCs w:val="22"/>
              <w:lang w:eastAsia="en-US"/>
            </w:rPr>
          </w:pPr>
          <w:hyperlink w:anchor="_Toc69236924" w:history="1">
            <w:r w:rsidR="007A5700" w:rsidRPr="00BD54B2">
              <w:rPr>
                <w:rStyle w:val="Hyperlink"/>
                <w:noProof/>
              </w:rPr>
              <w:t>VMS_RESERVATION</w:t>
            </w:r>
            <w:r w:rsidR="007A5700">
              <w:rPr>
                <w:noProof/>
                <w:webHidden/>
              </w:rPr>
              <w:tab/>
            </w:r>
            <w:r w:rsidR="007A5700">
              <w:rPr>
                <w:noProof/>
                <w:webHidden/>
              </w:rPr>
              <w:fldChar w:fldCharType="begin"/>
            </w:r>
            <w:r w:rsidR="007A5700">
              <w:rPr>
                <w:noProof/>
                <w:webHidden/>
              </w:rPr>
              <w:instrText xml:space="preserve"> PAGEREF _Toc69236924 \h </w:instrText>
            </w:r>
            <w:r w:rsidR="007A5700">
              <w:rPr>
                <w:noProof/>
                <w:webHidden/>
              </w:rPr>
            </w:r>
            <w:r w:rsidR="007A5700">
              <w:rPr>
                <w:noProof/>
                <w:webHidden/>
              </w:rPr>
              <w:fldChar w:fldCharType="separate"/>
            </w:r>
            <w:r w:rsidR="007A5700">
              <w:rPr>
                <w:noProof/>
                <w:webHidden/>
              </w:rPr>
              <w:t>13</w:t>
            </w:r>
            <w:r w:rsidR="007A5700">
              <w:rPr>
                <w:noProof/>
                <w:webHidden/>
              </w:rPr>
              <w:fldChar w:fldCharType="end"/>
            </w:r>
          </w:hyperlink>
        </w:p>
        <w:p w:rsidR="007A5700" w:rsidRDefault="0022616D">
          <w:pPr>
            <w:pStyle w:val="TOC3"/>
            <w:tabs>
              <w:tab w:val="right" w:leader="dot" w:pos="8630"/>
            </w:tabs>
            <w:rPr>
              <w:rFonts w:eastAsiaTheme="minorEastAsia"/>
              <w:i w:val="0"/>
              <w:iCs w:val="0"/>
              <w:noProof/>
              <w:color w:val="auto"/>
              <w:sz w:val="22"/>
              <w:szCs w:val="22"/>
              <w:lang w:eastAsia="en-US"/>
            </w:rPr>
          </w:pPr>
          <w:hyperlink w:anchor="_Toc69236925" w:history="1">
            <w:r w:rsidR="007A5700" w:rsidRPr="00BD54B2">
              <w:rPr>
                <w:rStyle w:val="Hyperlink"/>
                <w:noProof/>
              </w:rPr>
              <w:t>VMS_STORE</w:t>
            </w:r>
            <w:r w:rsidR="007A5700">
              <w:rPr>
                <w:noProof/>
                <w:webHidden/>
              </w:rPr>
              <w:tab/>
            </w:r>
            <w:r w:rsidR="007A5700">
              <w:rPr>
                <w:noProof/>
                <w:webHidden/>
              </w:rPr>
              <w:fldChar w:fldCharType="begin"/>
            </w:r>
            <w:r w:rsidR="007A5700">
              <w:rPr>
                <w:noProof/>
                <w:webHidden/>
              </w:rPr>
              <w:instrText xml:space="preserve"> PAGEREF _Toc69236925 \h </w:instrText>
            </w:r>
            <w:r w:rsidR="007A5700">
              <w:rPr>
                <w:noProof/>
                <w:webHidden/>
              </w:rPr>
            </w:r>
            <w:r w:rsidR="007A5700">
              <w:rPr>
                <w:noProof/>
                <w:webHidden/>
              </w:rPr>
              <w:fldChar w:fldCharType="separate"/>
            </w:r>
            <w:r w:rsidR="007A5700">
              <w:rPr>
                <w:noProof/>
                <w:webHidden/>
              </w:rPr>
              <w:t>14</w:t>
            </w:r>
            <w:r w:rsidR="007A5700">
              <w:rPr>
                <w:noProof/>
                <w:webHidden/>
              </w:rPr>
              <w:fldChar w:fldCharType="end"/>
            </w:r>
          </w:hyperlink>
        </w:p>
        <w:p w:rsidR="007A5700" w:rsidRDefault="0022616D">
          <w:pPr>
            <w:pStyle w:val="TOC2"/>
            <w:tabs>
              <w:tab w:val="right" w:leader="dot" w:pos="8630"/>
            </w:tabs>
            <w:rPr>
              <w:rFonts w:eastAsiaTheme="minorEastAsia"/>
              <w:noProof/>
              <w:color w:val="auto"/>
              <w:sz w:val="22"/>
              <w:szCs w:val="22"/>
              <w:lang w:eastAsia="en-US"/>
            </w:rPr>
          </w:pPr>
          <w:hyperlink w:anchor="_Toc69236926" w:history="1">
            <w:r w:rsidR="007A5700" w:rsidRPr="00BD54B2">
              <w:rPr>
                <w:rStyle w:val="Hyperlink"/>
                <w:noProof/>
              </w:rPr>
              <w:t>INSERT STATEMENT:</w:t>
            </w:r>
            <w:r w:rsidR="007A5700">
              <w:rPr>
                <w:noProof/>
                <w:webHidden/>
              </w:rPr>
              <w:tab/>
            </w:r>
            <w:r w:rsidR="007A5700">
              <w:rPr>
                <w:noProof/>
                <w:webHidden/>
              </w:rPr>
              <w:fldChar w:fldCharType="begin"/>
            </w:r>
            <w:r w:rsidR="007A5700">
              <w:rPr>
                <w:noProof/>
                <w:webHidden/>
              </w:rPr>
              <w:instrText xml:space="preserve"> PAGEREF _Toc69236926 \h </w:instrText>
            </w:r>
            <w:r w:rsidR="007A5700">
              <w:rPr>
                <w:noProof/>
                <w:webHidden/>
              </w:rPr>
            </w:r>
            <w:r w:rsidR="007A5700">
              <w:rPr>
                <w:noProof/>
                <w:webHidden/>
              </w:rPr>
              <w:fldChar w:fldCharType="separate"/>
            </w:r>
            <w:r w:rsidR="007A5700">
              <w:rPr>
                <w:noProof/>
                <w:webHidden/>
              </w:rPr>
              <w:t>14</w:t>
            </w:r>
            <w:r w:rsidR="007A5700">
              <w:rPr>
                <w:noProof/>
                <w:webHidden/>
              </w:rPr>
              <w:fldChar w:fldCharType="end"/>
            </w:r>
          </w:hyperlink>
        </w:p>
        <w:p w:rsidR="007A5700" w:rsidRDefault="0022616D">
          <w:pPr>
            <w:pStyle w:val="TOC3"/>
            <w:tabs>
              <w:tab w:val="right" w:leader="dot" w:pos="8630"/>
            </w:tabs>
            <w:rPr>
              <w:rFonts w:eastAsiaTheme="minorEastAsia"/>
              <w:i w:val="0"/>
              <w:iCs w:val="0"/>
              <w:noProof/>
              <w:color w:val="auto"/>
              <w:sz w:val="22"/>
              <w:szCs w:val="22"/>
              <w:lang w:eastAsia="en-US"/>
            </w:rPr>
          </w:pPr>
          <w:hyperlink w:anchor="_Toc69236927" w:history="1">
            <w:r w:rsidR="007A5700" w:rsidRPr="00BD54B2">
              <w:rPr>
                <w:rStyle w:val="Hyperlink"/>
                <w:noProof/>
              </w:rPr>
              <w:t>INSERT INTO VMS_CUSTOMER</w:t>
            </w:r>
            <w:r w:rsidR="007A5700">
              <w:rPr>
                <w:noProof/>
                <w:webHidden/>
              </w:rPr>
              <w:tab/>
            </w:r>
            <w:r w:rsidR="007A5700">
              <w:rPr>
                <w:noProof/>
                <w:webHidden/>
              </w:rPr>
              <w:fldChar w:fldCharType="begin"/>
            </w:r>
            <w:r w:rsidR="007A5700">
              <w:rPr>
                <w:noProof/>
                <w:webHidden/>
              </w:rPr>
              <w:instrText xml:space="preserve"> PAGEREF _Toc69236927 \h </w:instrText>
            </w:r>
            <w:r w:rsidR="007A5700">
              <w:rPr>
                <w:noProof/>
                <w:webHidden/>
              </w:rPr>
            </w:r>
            <w:r w:rsidR="007A5700">
              <w:rPr>
                <w:noProof/>
                <w:webHidden/>
              </w:rPr>
              <w:fldChar w:fldCharType="separate"/>
            </w:r>
            <w:r w:rsidR="007A5700">
              <w:rPr>
                <w:noProof/>
                <w:webHidden/>
              </w:rPr>
              <w:t>14</w:t>
            </w:r>
            <w:r w:rsidR="007A5700">
              <w:rPr>
                <w:noProof/>
                <w:webHidden/>
              </w:rPr>
              <w:fldChar w:fldCharType="end"/>
            </w:r>
          </w:hyperlink>
        </w:p>
        <w:p w:rsidR="007A5700" w:rsidRDefault="0022616D">
          <w:pPr>
            <w:pStyle w:val="TOC3"/>
            <w:tabs>
              <w:tab w:val="right" w:leader="dot" w:pos="8630"/>
            </w:tabs>
            <w:rPr>
              <w:rFonts w:eastAsiaTheme="minorEastAsia"/>
              <w:i w:val="0"/>
              <w:iCs w:val="0"/>
              <w:noProof/>
              <w:color w:val="auto"/>
              <w:sz w:val="22"/>
              <w:szCs w:val="22"/>
              <w:lang w:eastAsia="en-US"/>
            </w:rPr>
          </w:pPr>
          <w:hyperlink w:anchor="_Toc69236928" w:history="1">
            <w:r w:rsidR="007A5700" w:rsidRPr="00BD54B2">
              <w:rPr>
                <w:rStyle w:val="Hyperlink"/>
                <w:noProof/>
              </w:rPr>
              <w:t>INSERT INTO VMS_CARTYPE</w:t>
            </w:r>
            <w:r w:rsidR="007A5700">
              <w:rPr>
                <w:noProof/>
                <w:webHidden/>
              </w:rPr>
              <w:tab/>
            </w:r>
            <w:r w:rsidR="007A5700">
              <w:rPr>
                <w:noProof/>
                <w:webHidden/>
              </w:rPr>
              <w:fldChar w:fldCharType="begin"/>
            </w:r>
            <w:r w:rsidR="007A5700">
              <w:rPr>
                <w:noProof/>
                <w:webHidden/>
              </w:rPr>
              <w:instrText xml:space="preserve"> PAGEREF _Toc69236928 \h </w:instrText>
            </w:r>
            <w:r w:rsidR="007A5700">
              <w:rPr>
                <w:noProof/>
                <w:webHidden/>
              </w:rPr>
            </w:r>
            <w:r w:rsidR="007A5700">
              <w:rPr>
                <w:noProof/>
                <w:webHidden/>
              </w:rPr>
              <w:fldChar w:fldCharType="separate"/>
            </w:r>
            <w:r w:rsidR="007A5700">
              <w:rPr>
                <w:noProof/>
                <w:webHidden/>
              </w:rPr>
              <w:t>14</w:t>
            </w:r>
            <w:r w:rsidR="007A5700">
              <w:rPr>
                <w:noProof/>
                <w:webHidden/>
              </w:rPr>
              <w:fldChar w:fldCharType="end"/>
            </w:r>
          </w:hyperlink>
        </w:p>
        <w:p w:rsidR="007A5700" w:rsidRDefault="0022616D">
          <w:pPr>
            <w:pStyle w:val="TOC3"/>
            <w:tabs>
              <w:tab w:val="right" w:leader="dot" w:pos="8630"/>
            </w:tabs>
            <w:rPr>
              <w:rFonts w:eastAsiaTheme="minorEastAsia"/>
              <w:i w:val="0"/>
              <w:iCs w:val="0"/>
              <w:noProof/>
              <w:color w:val="auto"/>
              <w:sz w:val="22"/>
              <w:szCs w:val="22"/>
              <w:lang w:eastAsia="en-US"/>
            </w:rPr>
          </w:pPr>
          <w:hyperlink w:anchor="_Toc69236929" w:history="1">
            <w:r w:rsidR="007A5700" w:rsidRPr="00BD54B2">
              <w:rPr>
                <w:rStyle w:val="Hyperlink"/>
                <w:noProof/>
              </w:rPr>
              <w:t>INSERT INTO VMS_STORE</w:t>
            </w:r>
            <w:r w:rsidR="007A5700">
              <w:rPr>
                <w:noProof/>
                <w:webHidden/>
              </w:rPr>
              <w:tab/>
            </w:r>
            <w:r w:rsidR="007A5700">
              <w:rPr>
                <w:noProof/>
                <w:webHidden/>
              </w:rPr>
              <w:fldChar w:fldCharType="begin"/>
            </w:r>
            <w:r w:rsidR="007A5700">
              <w:rPr>
                <w:noProof/>
                <w:webHidden/>
              </w:rPr>
              <w:instrText xml:space="preserve"> PAGEREF _Toc69236929 \h </w:instrText>
            </w:r>
            <w:r w:rsidR="007A5700">
              <w:rPr>
                <w:noProof/>
                <w:webHidden/>
              </w:rPr>
            </w:r>
            <w:r w:rsidR="007A5700">
              <w:rPr>
                <w:noProof/>
                <w:webHidden/>
              </w:rPr>
              <w:fldChar w:fldCharType="separate"/>
            </w:r>
            <w:r w:rsidR="007A5700">
              <w:rPr>
                <w:noProof/>
                <w:webHidden/>
              </w:rPr>
              <w:t>14</w:t>
            </w:r>
            <w:r w:rsidR="007A5700">
              <w:rPr>
                <w:noProof/>
                <w:webHidden/>
              </w:rPr>
              <w:fldChar w:fldCharType="end"/>
            </w:r>
          </w:hyperlink>
        </w:p>
        <w:p w:rsidR="007A5700" w:rsidRDefault="0022616D">
          <w:pPr>
            <w:pStyle w:val="TOC3"/>
            <w:tabs>
              <w:tab w:val="right" w:leader="dot" w:pos="8630"/>
            </w:tabs>
            <w:rPr>
              <w:rFonts w:eastAsiaTheme="minorEastAsia"/>
              <w:i w:val="0"/>
              <w:iCs w:val="0"/>
              <w:noProof/>
              <w:color w:val="auto"/>
              <w:sz w:val="22"/>
              <w:szCs w:val="22"/>
              <w:lang w:eastAsia="en-US"/>
            </w:rPr>
          </w:pPr>
          <w:hyperlink w:anchor="_Toc69236930" w:history="1">
            <w:r w:rsidR="007A5700" w:rsidRPr="00BD54B2">
              <w:rPr>
                <w:rStyle w:val="Hyperlink"/>
                <w:noProof/>
              </w:rPr>
              <w:t>INSERT INTO VMS_OWNER</w:t>
            </w:r>
            <w:r w:rsidR="007A5700">
              <w:rPr>
                <w:noProof/>
                <w:webHidden/>
              </w:rPr>
              <w:tab/>
            </w:r>
            <w:r w:rsidR="007A5700">
              <w:rPr>
                <w:noProof/>
                <w:webHidden/>
              </w:rPr>
              <w:fldChar w:fldCharType="begin"/>
            </w:r>
            <w:r w:rsidR="007A5700">
              <w:rPr>
                <w:noProof/>
                <w:webHidden/>
              </w:rPr>
              <w:instrText xml:space="preserve"> PAGEREF _Toc69236930 \h </w:instrText>
            </w:r>
            <w:r w:rsidR="007A5700">
              <w:rPr>
                <w:noProof/>
                <w:webHidden/>
              </w:rPr>
            </w:r>
            <w:r w:rsidR="007A5700">
              <w:rPr>
                <w:noProof/>
                <w:webHidden/>
              </w:rPr>
              <w:fldChar w:fldCharType="separate"/>
            </w:r>
            <w:r w:rsidR="007A5700">
              <w:rPr>
                <w:noProof/>
                <w:webHidden/>
              </w:rPr>
              <w:t>15</w:t>
            </w:r>
            <w:r w:rsidR="007A5700">
              <w:rPr>
                <w:noProof/>
                <w:webHidden/>
              </w:rPr>
              <w:fldChar w:fldCharType="end"/>
            </w:r>
          </w:hyperlink>
        </w:p>
        <w:p w:rsidR="007A5700" w:rsidRDefault="0022616D">
          <w:pPr>
            <w:pStyle w:val="TOC3"/>
            <w:tabs>
              <w:tab w:val="right" w:leader="dot" w:pos="8630"/>
            </w:tabs>
            <w:rPr>
              <w:rFonts w:eastAsiaTheme="minorEastAsia"/>
              <w:i w:val="0"/>
              <w:iCs w:val="0"/>
              <w:noProof/>
              <w:color w:val="auto"/>
              <w:sz w:val="22"/>
              <w:szCs w:val="22"/>
              <w:lang w:eastAsia="en-US"/>
            </w:rPr>
          </w:pPr>
          <w:hyperlink w:anchor="_Toc69236931" w:history="1">
            <w:r w:rsidR="007A5700" w:rsidRPr="00BD54B2">
              <w:rPr>
                <w:rStyle w:val="Hyperlink"/>
                <w:noProof/>
              </w:rPr>
              <w:t>INSERT INTO VMS_CAR</w:t>
            </w:r>
            <w:r w:rsidR="007A5700">
              <w:rPr>
                <w:noProof/>
                <w:webHidden/>
              </w:rPr>
              <w:tab/>
            </w:r>
            <w:r w:rsidR="007A5700">
              <w:rPr>
                <w:noProof/>
                <w:webHidden/>
              </w:rPr>
              <w:fldChar w:fldCharType="begin"/>
            </w:r>
            <w:r w:rsidR="007A5700">
              <w:rPr>
                <w:noProof/>
                <w:webHidden/>
              </w:rPr>
              <w:instrText xml:space="preserve"> PAGEREF _Toc69236931 \h </w:instrText>
            </w:r>
            <w:r w:rsidR="007A5700">
              <w:rPr>
                <w:noProof/>
                <w:webHidden/>
              </w:rPr>
            </w:r>
            <w:r w:rsidR="007A5700">
              <w:rPr>
                <w:noProof/>
                <w:webHidden/>
              </w:rPr>
              <w:fldChar w:fldCharType="separate"/>
            </w:r>
            <w:r w:rsidR="007A5700">
              <w:rPr>
                <w:noProof/>
                <w:webHidden/>
              </w:rPr>
              <w:t>15</w:t>
            </w:r>
            <w:r w:rsidR="007A5700">
              <w:rPr>
                <w:noProof/>
                <w:webHidden/>
              </w:rPr>
              <w:fldChar w:fldCharType="end"/>
            </w:r>
          </w:hyperlink>
        </w:p>
        <w:p w:rsidR="007A5700" w:rsidRDefault="0022616D">
          <w:pPr>
            <w:pStyle w:val="TOC3"/>
            <w:tabs>
              <w:tab w:val="right" w:leader="dot" w:pos="8630"/>
            </w:tabs>
            <w:rPr>
              <w:rFonts w:eastAsiaTheme="minorEastAsia"/>
              <w:i w:val="0"/>
              <w:iCs w:val="0"/>
              <w:noProof/>
              <w:color w:val="auto"/>
              <w:sz w:val="22"/>
              <w:szCs w:val="22"/>
              <w:lang w:eastAsia="en-US"/>
            </w:rPr>
          </w:pPr>
          <w:hyperlink w:anchor="_Toc69236932" w:history="1">
            <w:r w:rsidR="007A5700" w:rsidRPr="00BD54B2">
              <w:rPr>
                <w:rStyle w:val="Hyperlink"/>
                <w:noProof/>
              </w:rPr>
              <w:t>INSER INTO VMS_DRIVER</w:t>
            </w:r>
            <w:r w:rsidR="007A5700">
              <w:rPr>
                <w:noProof/>
                <w:webHidden/>
              </w:rPr>
              <w:tab/>
            </w:r>
            <w:r w:rsidR="007A5700">
              <w:rPr>
                <w:noProof/>
                <w:webHidden/>
              </w:rPr>
              <w:fldChar w:fldCharType="begin"/>
            </w:r>
            <w:r w:rsidR="007A5700">
              <w:rPr>
                <w:noProof/>
                <w:webHidden/>
              </w:rPr>
              <w:instrText xml:space="preserve"> PAGEREF _Toc69236932 \h </w:instrText>
            </w:r>
            <w:r w:rsidR="007A5700">
              <w:rPr>
                <w:noProof/>
                <w:webHidden/>
              </w:rPr>
            </w:r>
            <w:r w:rsidR="007A5700">
              <w:rPr>
                <w:noProof/>
                <w:webHidden/>
              </w:rPr>
              <w:fldChar w:fldCharType="separate"/>
            </w:r>
            <w:r w:rsidR="007A5700">
              <w:rPr>
                <w:noProof/>
                <w:webHidden/>
              </w:rPr>
              <w:t>15</w:t>
            </w:r>
            <w:r w:rsidR="007A5700">
              <w:rPr>
                <w:noProof/>
                <w:webHidden/>
              </w:rPr>
              <w:fldChar w:fldCharType="end"/>
            </w:r>
          </w:hyperlink>
        </w:p>
        <w:p w:rsidR="007A5700" w:rsidRDefault="0022616D">
          <w:pPr>
            <w:pStyle w:val="TOC3"/>
            <w:tabs>
              <w:tab w:val="right" w:leader="dot" w:pos="8630"/>
            </w:tabs>
            <w:rPr>
              <w:rFonts w:eastAsiaTheme="minorEastAsia"/>
              <w:i w:val="0"/>
              <w:iCs w:val="0"/>
              <w:noProof/>
              <w:color w:val="auto"/>
              <w:sz w:val="22"/>
              <w:szCs w:val="22"/>
              <w:lang w:eastAsia="en-US"/>
            </w:rPr>
          </w:pPr>
          <w:hyperlink w:anchor="_Toc69236933" w:history="1">
            <w:r w:rsidR="007A5700" w:rsidRPr="00BD54B2">
              <w:rPr>
                <w:rStyle w:val="Hyperlink"/>
                <w:noProof/>
              </w:rPr>
              <w:t>INSERT INTO VMS_RESERVATION</w:t>
            </w:r>
            <w:r w:rsidR="007A5700">
              <w:rPr>
                <w:noProof/>
                <w:webHidden/>
              </w:rPr>
              <w:tab/>
            </w:r>
            <w:r w:rsidR="007A5700">
              <w:rPr>
                <w:noProof/>
                <w:webHidden/>
              </w:rPr>
              <w:fldChar w:fldCharType="begin"/>
            </w:r>
            <w:r w:rsidR="007A5700">
              <w:rPr>
                <w:noProof/>
                <w:webHidden/>
              </w:rPr>
              <w:instrText xml:space="preserve"> PAGEREF _Toc69236933 \h </w:instrText>
            </w:r>
            <w:r w:rsidR="007A5700">
              <w:rPr>
                <w:noProof/>
                <w:webHidden/>
              </w:rPr>
            </w:r>
            <w:r w:rsidR="007A5700">
              <w:rPr>
                <w:noProof/>
                <w:webHidden/>
              </w:rPr>
              <w:fldChar w:fldCharType="separate"/>
            </w:r>
            <w:r w:rsidR="007A5700">
              <w:rPr>
                <w:noProof/>
                <w:webHidden/>
              </w:rPr>
              <w:t>15</w:t>
            </w:r>
            <w:r w:rsidR="007A5700">
              <w:rPr>
                <w:noProof/>
                <w:webHidden/>
              </w:rPr>
              <w:fldChar w:fldCharType="end"/>
            </w:r>
          </w:hyperlink>
        </w:p>
        <w:p w:rsidR="007A5700" w:rsidRDefault="0022616D">
          <w:pPr>
            <w:pStyle w:val="TOC3"/>
            <w:tabs>
              <w:tab w:val="right" w:leader="dot" w:pos="8630"/>
            </w:tabs>
            <w:rPr>
              <w:rFonts w:eastAsiaTheme="minorEastAsia"/>
              <w:i w:val="0"/>
              <w:iCs w:val="0"/>
              <w:noProof/>
              <w:color w:val="auto"/>
              <w:sz w:val="22"/>
              <w:szCs w:val="22"/>
              <w:lang w:eastAsia="en-US"/>
            </w:rPr>
          </w:pPr>
          <w:hyperlink w:anchor="_Toc69236934" w:history="1">
            <w:r w:rsidR="007A5700" w:rsidRPr="00BD54B2">
              <w:rPr>
                <w:rStyle w:val="Hyperlink"/>
                <w:noProof/>
              </w:rPr>
              <w:t>INSERT INTO VMS_RENT</w:t>
            </w:r>
            <w:r w:rsidR="007A5700">
              <w:rPr>
                <w:noProof/>
                <w:webHidden/>
              </w:rPr>
              <w:tab/>
            </w:r>
            <w:r w:rsidR="007A5700">
              <w:rPr>
                <w:noProof/>
                <w:webHidden/>
              </w:rPr>
              <w:fldChar w:fldCharType="begin"/>
            </w:r>
            <w:r w:rsidR="007A5700">
              <w:rPr>
                <w:noProof/>
                <w:webHidden/>
              </w:rPr>
              <w:instrText xml:space="preserve"> PAGEREF _Toc69236934 \h </w:instrText>
            </w:r>
            <w:r w:rsidR="007A5700">
              <w:rPr>
                <w:noProof/>
                <w:webHidden/>
              </w:rPr>
            </w:r>
            <w:r w:rsidR="007A5700">
              <w:rPr>
                <w:noProof/>
                <w:webHidden/>
              </w:rPr>
              <w:fldChar w:fldCharType="separate"/>
            </w:r>
            <w:r w:rsidR="007A5700">
              <w:rPr>
                <w:noProof/>
                <w:webHidden/>
              </w:rPr>
              <w:t>15</w:t>
            </w:r>
            <w:r w:rsidR="007A5700">
              <w:rPr>
                <w:noProof/>
                <w:webHidden/>
              </w:rPr>
              <w:fldChar w:fldCharType="end"/>
            </w:r>
          </w:hyperlink>
        </w:p>
        <w:p w:rsidR="007A5700" w:rsidRDefault="0022616D">
          <w:pPr>
            <w:pStyle w:val="TOC3"/>
            <w:tabs>
              <w:tab w:val="right" w:leader="dot" w:pos="8630"/>
            </w:tabs>
            <w:rPr>
              <w:rFonts w:eastAsiaTheme="minorEastAsia"/>
              <w:i w:val="0"/>
              <w:iCs w:val="0"/>
              <w:noProof/>
              <w:color w:val="auto"/>
              <w:sz w:val="22"/>
              <w:szCs w:val="22"/>
              <w:lang w:eastAsia="en-US"/>
            </w:rPr>
          </w:pPr>
          <w:hyperlink w:anchor="_Toc69236935" w:history="1">
            <w:r w:rsidR="007A5700" w:rsidRPr="00BD54B2">
              <w:rPr>
                <w:rStyle w:val="Hyperlink"/>
                <w:noProof/>
              </w:rPr>
              <w:t>INSERT INTO VMS_PAY</w:t>
            </w:r>
            <w:r w:rsidR="007A5700">
              <w:rPr>
                <w:noProof/>
                <w:webHidden/>
              </w:rPr>
              <w:tab/>
            </w:r>
            <w:r w:rsidR="007A5700">
              <w:rPr>
                <w:noProof/>
                <w:webHidden/>
              </w:rPr>
              <w:fldChar w:fldCharType="begin"/>
            </w:r>
            <w:r w:rsidR="007A5700">
              <w:rPr>
                <w:noProof/>
                <w:webHidden/>
              </w:rPr>
              <w:instrText xml:space="preserve"> PAGEREF _Toc69236935 \h </w:instrText>
            </w:r>
            <w:r w:rsidR="007A5700">
              <w:rPr>
                <w:noProof/>
                <w:webHidden/>
              </w:rPr>
            </w:r>
            <w:r w:rsidR="007A5700">
              <w:rPr>
                <w:noProof/>
                <w:webHidden/>
              </w:rPr>
              <w:fldChar w:fldCharType="separate"/>
            </w:r>
            <w:r w:rsidR="007A5700">
              <w:rPr>
                <w:noProof/>
                <w:webHidden/>
              </w:rPr>
              <w:t>16</w:t>
            </w:r>
            <w:r w:rsidR="007A5700">
              <w:rPr>
                <w:noProof/>
                <w:webHidden/>
              </w:rPr>
              <w:fldChar w:fldCharType="end"/>
            </w:r>
          </w:hyperlink>
        </w:p>
        <w:p w:rsidR="007A5700" w:rsidRDefault="0022616D">
          <w:pPr>
            <w:pStyle w:val="TOC2"/>
            <w:tabs>
              <w:tab w:val="right" w:leader="dot" w:pos="8630"/>
            </w:tabs>
            <w:rPr>
              <w:rFonts w:eastAsiaTheme="minorEastAsia"/>
              <w:noProof/>
              <w:color w:val="auto"/>
              <w:sz w:val="22"/>
              <w:szCs w:val="22"/>
              <w:lang w:eastAsia="en-US"/>
            </w:rPr>
          </w:pPr>
          <w:hyperlink w:anchor="_Toc69236936" w:history="1">
            <w:r w:rsidR="007A5700" w:rsidRPr="00BD54B2">
              <w:rPr>
                <w:rStyle w:val="Hyperlink"/>
                <w:noProof/>
              </w:rPr>
              <w:t>SQL SELECT QUERY:</w:t>
            </w:r>
            <w:r w:rsidR="007A5700">
              <w:rPr>
                <w:noProof/>
                <w:webHidden/>
              </w:rPr>
              <w:tab/>
            </w:r>
            <w:r w:rsidR="007A5700">
              <w:rPr>
                <w:noProof/>
                <w:webHidden/>
              </w:rPr>
              <w:fldChar w:fldCharType="begin"/>
            </w:r>
            <w:r w:rsidR="007A5700">
              <w:rPr>
                <w:noProof/>
                <w:webHidden/>
              </w:rPr>
              <w:instrText xml:space="preserve"> PAGEREF _Toc69236936 \h </w:instrText>
            </w:r>
            <w:r w:rsidR="007A5700">
              <w:rPr>
                <w:noProof/>
                <w:webHidden/>
              </w:rPr>
            </w:r>
            <w:r w:rsidR="007A5700">
              <w:rPr>
                <w:noProof/>
                <w:webHidden/>
              </w:rPr>
              <w:fldChar w:fldCharType="separate"/>
            </w:r>
            <w:r w:rsidR="007A5700">
              <w:rPr>
                <w:noProof/>
                <w:webHidden/>
              </w:rPr>
              <w:t>16</w:t>
            </w:r>
            <w:r w:rsidR="007A5700">
              <w:rPr>
                <w:noProof/>
                <w:webHidden/>
              </w:rPr>
              <w:fldChar w:fldCharType="end"/>
            </w:r>
          </w:hyperlink>
        </w:p>
        <w:p w:rsidR="007A5700" w:rsidRDefault="0022616D">
          <w:pPr>
            <w:pStyle w:val="TOC3"/>
            <w:tabs>
              <w:tab w:val="right" w:leader="dot" w:pos="8630"/>
            </w:tabs>
            <w:rPr>
              <w:rFonts w:eastAsiaTheme="minorEastAsia"/>
              <w:i w:val="0"/>
              <w:iCs w:val="0"/>
              <w:noProof/>
              <w:color w:val="auto"/>
              <w:sz w:val="22"/>
              <w:szCs w:val="22"/>
              <w:lang w:eastAsia="en-US"/>
            </w:rPr>
          </w:pPr>
          <w:hyperlink w:anchor="_Toc69236937" w:history="1">
            <w:r w:rsidR="007A5700" w:rsidRPr="00BD54B2">
              <w:rPr>
                <w:rStyle w:val="Hyperlink"/>
                <w:noProof/>
              </w:rPr>
              <w:t>QUERY TO FETCH REGERVATION DETAILS</w:t>
            </w:r>
            <w:r w:rsidR="007A5700">
              <w:rPr>
                <w:noProof/>
                <w:webHidden/>
              </w:rPr>
              <w:tab/>
            </w:r>
            <w:r w:rsidR="007A5700">
              <w:rPr>
                <w:noProof/>
                <w:webHidden/>
              </w:rPr>
              <w:fldChar w:fldCharType="begin"/>
            </w:r>
            <w:r w:rsidR="007A5700">
              <w:rPr>
                <w:noProof/>
                <w:webHidden/>
              </w:rPr>
              <w:instrText xml:space="preserve"> PAGEREF _Toc69236937 \h </w:instrText>
            </w:r>
            <w:r w:rsidR="007A5700">
              <w:rPr>
                <w:noProof/>
                <w:webHidden/>
              </w:rPr>
            </w:r>
            <w:r w:rsidR="007A5700">
              <w:rPr>
                <w:noProof/>
                <w:webHidden/>
              </w:rPr>
              <w:fldChar w:fldCharType="separate"/>
            </w:r>
            <w:r w:rsidR="007A5700">
              <w:rPr>
                <w:noProof/>
                <w:webHidden/>
              </w:rPr>
              <w:t>16</w:t>
            </w:r>
            <w:r w:rsidR="007A5700">
              <w:rPr>
                <w:noProof/>
                <w:webHidden/>
              </w:rPr>
              <w:fldChar w:fldCharType="end"/>
            </w:r>
          </w:hyperlink>
        </w:p>
        <w:p w:rsidR="007A5700" w:rsidRDefault="0022616D">
          <w:pPr>
            <w:pStyle w:val="TOC3"/>
            <w:tabs>
              <w:tab w:val="right" w:leader="dot" w:pos="8630"/>
            </w:tabs>
            <w:rPr>
              <w:rFonts w:eastAsiaTheme="minorEastAsia"/>
              <w:i w:val="0"/>
              <w:iCs w:val="0"/>
              <w:noProof/>
              <w:color w:val="auto"/>
              <w:sz w:val="22"/>
              <w:szCs w:val="22"/>
              <w:lang w:eastAsia="en-US"/>
            </w:rPr>
          </w:pPr>
          <w:hyperlink w:anchor="_Toc69236938" w:history="1">
            <w:r w:rsidR="007A5700" w:rsidRPr="00BD54B2">
              <w:rPr>
                <w:rStyle w:val="Hyperlink"/>
                <w:noProof/>
              </w:rPr>
              <w:t>Query To fetch RENT Details:</w:t>
            </w:r>
            <w:r w:rsidR="007A5700">
              <w:rPr>
                <w:noProof/>
                <w:webHidden/>
              </w:rPr>
              <w:tab/>
            </w:r>
            <w:r w:rsidR="007A5700">
              <w:rPr>
                <w:noProof/>
                <w:webHidden/>
              </w:rPr>
              <w:fldChar w:fldCharType="begin"/>
            </w:r>
            <w:r w:rsidR="007A5700">
              <w:rPr>
                <w:noProof/>
                <w:webHidden/>
              </w:rPr>
              <w:instrText xml:space="preserve"> PAGEREF _Toc69236938 \h </w:instrText>
            </w:r>
            <w:r w:rsidR="007A5700">
              <w:rPr>
                <w:noProof/>
                <w:webHidden/>
              </w:rPr>
            </w:r>
            <w:r w:rsidR="007A5700">
              <w:rPr>
                <w:noProof/>
                <w:webHidden/>
              </w:rPr>
              <w:fldChar w:fldCharType="separate"/>
            </w:r>
            <w:r w:rsidR="007A5700">
              <w:rPr>
                <w:noProof/>
                <w:webHidden/>
              </w:rPr>
              <w:t>16</w:t>
            </w:r>
            <w:r w:rsidR="007A5700">
              <w:rPr>
                <w:noProof/>
                <w:webHidden/>
              </w:rPr>
              <w:fldChar w:fldCharType="end"/>
            </w:r>
          </w:hyperlink>
        </w:p>
        <w:p w:rsidR="007A5700" w:rsidRDefault="0022616D">
          <w:pPr>
            <w:pStyle w:val="TOC3"/>
            <w:tabs>
              <w:tab w:val="right" w:leader="dot" w:pos="8630"/>
            </w:tabs>
            <w:rPr>
              <w:rFonts w:eastAsiaTheme="minorEastAsia"/>
              <w:i w:val="0"/>
              <w:iCs w:val="0"/>
              <w:noProof/>
              <w:color w:val="auto"/>
              <w:sz w:val="22"/>
              <w:szCs w:val="22"/>
              <w:lang w:eastAsia="en-US"/>
            </w:rPr>
          </w:pPr>
          <w:hyperlink w:anchor="_Toc69236939" w:history="1">
            <w:r w:rsidR="007A5700" w:rsidRPr="00BD54B2">
              <w:rPr>
                <w:rStyle w:val="Hyperlink"/>
                <w:noProof/>
              </w:rPr>
              <w:t>Query to fetch Payment Details</w:t>
            </w:r>
            <w:r w:rsidR="007A5700">
              <w:rPr>
                <w:noProof/>
                <w:webHidden/>
              </w:rPr>
              <w:tab/>
            </w:r>
            <w:r w:rsidR="007A5700">
              <w:rPr>
                <w:noProof/>
                <w:webHidden/>
              </w:rPr>
              <w:fldChar w:fldCharType="begin"/>
            </w:r>
            <w:r w:rsidR="007A5700">
              <w:rPr>
                <w:noProof/>
                <w:webHidden/>
              </w:rPr>
              <w:instrText xml:space="preserve"> PAGEREF _Toc69236939 \h </w:instrText>
            </w:r>
            <w:r w:rsidR="007A5700">
              <w:rPr>
                <w:noProof/>
                <w:webHidden/>
              </w:rPr>
            </w:r>
            <w:r w:rsidR="007A5700">
              <w:rPr>
                <w:noProof/>
                <w:webHidden/>
              </w:rPr>
              <w:fldChar w:fldCharType="separate"/>
            </w:r>
            <w:r w:rsidR="007A5700">
              <w:rPr>
                <w:noProof/>
                <w:webHidden/>
              </w:rPr>
              <w:t>17</w:t>
            </w:r>
            <w:r w:rsidR="007A5700">
              <w:rPr>
                <w:noProof/>
                <w:webHidden/>
              </w:rPr>
              <w:fldChar w:fldCharType="end"/>
            </w:r>
          </w:hyperlink>
        </w:p>
        <w:p w:rsidR="007A5700" w:rsidRDefault="0022616D">
          <w:pPr>
            <w:pStyle w:val="TOC3"/>
            <w:tabs>
              <w:tab w:val="right" w:leader="dot" w:pos="8630"/>
            </w:tabs>
            <w:rPr>
              <w:rFonts w:eastAsiaTheme="minorEastAsia"/>
              <w:i w:val="0"/>
              <w:iCs w:val="0"/>
              <w:noProof/>
              <w:color w:val="auto"/>
              <w:sz w:val="22"/>
              <w:szCs w:val="22"/>
              <w:lang w:eastAsia="en-US"/>
            </w:rPr>
          </w:pPr>
          <w:hyperlink w:anchor="_Toc69236940" w:history="1">
            <w:r w:rsidR="007A5700" w:rsidRPr="00BD54B2">
              <w:rPr>
                <w:rStyle w:val="Hyperlink"/>
                <w:noProof/>
              </w:rPr>
              <w:t>Query To fetch Driver details and rent for a trip</w:t>
            </w:r>
            <w:r w:rsidR="007A5700">
              <w:rPr>
                <w:noProof/>
                <w:webHidden/>
              </w:rPr>
              <w:tab/>
            </w:r>
            <w:r w:rsidR="007A5700">
              <w:rPr>
                <w:noProof/>
                <w:webHidden/>
              </w:rPr>
              <w:fldChar w:fldCharType="begin"/>
            </w:r>
            <w:r w:rsidR="007A5700">
              <w:rPr>
                <w:noProof/>
                <w:webHidden/>
              </w:rPr>
              <w:instrText xml:space="preserve"> PAGEREF _Toc69236940 \h </w:instrText>
            </w:r>
            <w:r w:rsidR="007A5700">
              <w:rPr>
                <w:noProof/>
                <w:webHidden/>
              </w:rPr>
            </w:r>
            <w:r w:rsidR="007A5700">
              <w:rPr>
                <w:noProof/>
                <w:webHidden/>
              </w:rPr>
              <w:fldChar w:fldCharType="separate"/>
            </w:r>
            <w:r w:rsidR="007A5700">
              <w:rPr>
                <w:noProof/>
                <w:webHidden/>
              </w:rPr>
              <w:t>17</w:t>
            </w:r>
            <w:r w:rsidR="007A5700">
              <w:rPr>
                <w:noProof/>
                <w:webHidden/>
              </w:rPr>
              <w:fldChar w:fldCharType="end"/>
            </w:r>
          </w:hyperlink>
        </w:p>
        <w:p w:rsidR="007A5700" w:rsidRDefault="0022616D">
          <w:pPr>
            <w:pStyle w:val="TOC2"/>
            <w:tabs>
              <w:tab w:val="right" w:leader="dot" w:pos="8630"/>
            </w:tabs>
            <w:rPr>
              <w:rFonts w:eastAsiaTheme="minorEastAsia"/>
              <w:noProof/>
              <w:color w:val="auto"/>
              <w:sz w:val="22"/>
              <w:szCs w:val="22"/>
              <w:lang w:eastAsia="en-US"/>
            </w:rPr>
          </w:pPr>
          <w:hyperlink w:anchor="_Toc69236941" w:history="1">
            <w:r w:rsidR="007A5700" w:rsidRPr="00BD54B2">
              <w:rPr>
                <w:rStyle w:val="Hyperlink"/>
                <w:noProof/>
              </w:rPr>
              <w:t>Index Creation:</w:t>
            </w:r>
            <w:r w:rsidR="007A5700">
              <w:rPr>
                <w:noProof/>
                <w:webHidden/>
              </w:rPr>
              <w:tab/>
            </w:r>
            <w:r w:rsidR="007A5700">
              <w:rPr>
                <w:noProof/>
                <w:webHidden/>
              </w:rPr>
              <w:fldChar w:fldCharType="begin"/>
            </w:r>
            <w:r w:rsidR="007A5700">
              <w:rPr>
                <w:noProof/>
                <w:webHidden/>
              </w:rPr>
              <w:instrText xml:space="preserve"> PAGEREF _Toc69236941 \h </w:instrText>
            </w:r>
            <w:r w:rsidR="007A5700">
              <w:rPr>
                <w:noProof/>
                <w:webHidden/>
              </w:rPr>
            </w:r>
            <w:r w:rsidR="007A5700">
              <w:rPr>
                <w:noProof/>
                <w:webHidden/>
              </w:rPr>
              <w:fldChar w:fldCharType="separate"/>
            </w:r>
            <w:r w:rsidR="007A5700">
              <w:rPr>
                <w:noProof/>
                <w:webHidden/>
              </w:rPr>
              <w:t>17</w:t>
            </w:r>
            <w:r w:rsidR="007A5700">
              <w:rPr>
                <w:noProof/>
                <w:webHidden/>
              </w:rPr>
              <w:fldChar w:fldCharType="end"/>
            </w:r>
          </w:hyperlink>
        </w:p>
        <w:p w:rsidR="007A5700" w:rsidRDefault="0022616D">
          <w:pPr>
            <w:pStyle w:val="TOC3"/>
            <w:tabs>
              <w:tab w:val="right" w:leader="dot" w:pos="8630"/>
            </w:tabs>
            <w:rPr>
              <w:rFonts w:eastAsiaTheme="minorEastAsia"/>
              <w:i w:val="0"/>
              <w:iCs w:val="0"/>
              <w:noProof/>
              <w:color w:val="auto"/>
              <w:sz w:val="22"/>
              <w:szCs w:val="22"/>
              <w:lang w:eastAsia="en-US"/>
            </w:rPr>
          </w:pPr>
          <w:hyperlink w:anchor="_Toc69236942" w:history="1">
            <w:r w:rsidR="007A5700" w:rsidRPr="00BD54B2">
              <w:rPr>
                <w:rStyle w:val="Hyperlink"/>
                <w:noProof/>
              </w:rPr>
              <w:t>Index structure</w:t>
            </w:r>
            <w:r w:rsidR="007A5700">
              <w:rPr>
                <w:noProof/>
                <w:webHidden/>
              </w:rPr>
              <w:tab/>
            </w:r>
            <w:r w:rsidR="007A5700">
              <w:rPr>
                <w:noProof/>
                <w:webHidden/>
              </w:rPr>
              <w:fldChar w:fldCharType="begin"/>
            </w:r>
            <w:r w:rsidR="007A5700">
              <w:rPr>
                <w:noProof/>
                <w:webHidden/>
              </w:rPr>
              <w:instrText xml:space="preserve"> PAGEREF _Toc69236942 \h </w:instrText>
            </w:r>
            <w:r w:rsidR="007A5700">
              <w:rPr>
                <w:noProof/>
                <w:webHidden/>
              </w:rPr>
            </w:r>
            <w:r w:rsidR="007A5700">
              <w:rPr>
                <w:noProof/>
                <w:webHidden/>
              </w:rPr>
              <w:fldChar w:fldCharType="separate"/>
            </w:r>
            <w:r w:rsidR="007A5700">
              <w:rPr>
                <w:noProof/>
                <w:webHidden/>
              </w:rPr>
              <w:t>18</w:t>
            </w:r>
            <w:r w:rsidR="007A5700">
              <w:rPr>
                <w:noProof/>
                <w:webHidden/>
              </w:rPr>
              <w:fldChar w:fldCharType="end"/>
            </w:r>
          </w:hyperlink>
        </w:p>
        <w:p w:rsidR="007A5700" w:rsidRDefault="0022616D">
          <w:pPr>
            <w:pStyle w:val="TOC3"/>
            <w:tabs>
              <w:tab w:val="right" w:leader="dot" w:pos="8630"/>
            </w:tabs>
            <w:rPr>
              <w:rFonts w:eastAsiaTheme="minorEastAsia"/>
              <w:i w:val="0"/>
              <w:iCs w:val="0"/>
              <w:noProof/>
              <w:color w:val="auto"/>
              <w:sz w:val="22"/>
              <w:szCs w:val="22"/>
              <w:lang w:eastAsia="en-US"/>
            </w:rPr>
          </w:pPr>
          <w:hyperlink w:anchor="_Toc69236943" w:history="1">
            <w:r w:rsidR="007A5700" w:rsidRPr="00BD54B2">
              <w:rPr>
                <w:rStyle w:val="Hyperlink"/>
                <w:noProof/>
              </w:rPr>
              <w:t>Space utilized and time saved on the retrieval</w:t>
            </w:r>
            <w:r w:rsidR="007A5700">
              <w:rPr>
                <w:noProof/>
                <w:webHidden/>
              </w:rPr>
              <w:tab/>
            </w:r>
            <w:r w:rsidR="007A5700">
              <w:rPr>
                <w:noProof/>
                <w:webHidden/>
              </w:rPr>
              <w:fldChar w:fldCharType="begin"/>
            </w:r>
            <w:r w:rsidR="007A5700">
              <w:rPr>
                <w:noProof/>
                <w:webHidden/>
              </w:rPr>
              <w:instrText xml:space="preserve"> PAGEREF _Toc69236943 \h </w:instrText>
            </w:r>
            <w:r w:rsidR="007A5700">
              <w:rPr>
                <w:noProof/>
                <w:webHidden/>
              </w:rPr>
            </w:r>
            <w:r w:rsidR="007A5700">
              <w:rPr>
                <w:noProof/>
                <w:webHidden/>
              </w:rPr>
              <w:fldChar w:fldCharType="separate"/>
            </w:r>
            <w:r w:rsidR="007A5700">
              <w:rPr>
                <w:noProof/>
                <w:webHidden/>
              </w:rPr>
              <w:t>18</w:t>
            </w:r>
            <w:r w:rsidR="007A5700">
              <w:rPr>
                <w:noProof/>
                <w:webHidden/>
              </w:rPr>
              <w:fldChar w:fldCharType="end"/>
            </w:r>
          </w:hyperlink>
        </w:p>
        <w:p w:rsidR="007A5700" w:rsidRDefault="0022616D">
          <w:pPr>
            <w:pStyle w:val="TOC3"/>
            <w:tabs>
              <w:tab w:val="right" w:leader="dot" w:pos="8630"/>
            </w:tabs>
            <w:rPr>
              <w:rFonts w:eastAsiaTheme="minorEastAsia"/>
              <w:i w:val="0"/>
              <w:iCs w:val="0"/>
              <w:noProof/>
              <w:color w:val="auto"/>
              <w:sz w:val="22"/>
              <w:szCs w:val="22"/>
              <w:lang w:eastAsia="en-US"/>
            </w:rPr>
          </w:pPr>
          <w:hyperlink w:anchor="_Toc69236944" w:history="1">
            <w:r w:rsidR="007A5700" w:rsidRPr="00BD54B2">
              <w:rPr>
                <w:rStyle w:val="Hyperlink"/>
                <w:noProof/>
              </w:rPr>
              <w:t>Construct the B+ tree for VMS_Registration attribute.</w:t>
            </w:r>
            <w:r w:rsidR="007A5700">
              <w:rPr>
                <w:noProof/>
                <w:webHidden/>
              </w:rPr>
              <w:tab/>
            </w:r>
            <w:r w:rsidR="007A5700">
              <w:rPr>
                <w:noProof/>
                <w:webHidden/>
              </w:rPr>
              <w:fldChar w:fldCharType="begin"/>
            </w:r>
            <w:r w:rsidR="007A5700">
              <w:rPr>
                <w:noProof/>
                <w:webHidden/>
              </w:rPr>
              <w:instrText xml:space="preserve"> PAGEREF _Toc69236944 \h </w:instrText>
            </w:r>
            <w:r w:rsidR="007A5700">
              <w:rPr>
                <w:noProof/>
                <w:webHidden/>
              </w:rPr>
            </w:r>
            <w:r w:rsidR="007A5700">
              <w:rPr>
                <w:noProof/>
                <w:webHidden/>
              </w:rPr>
              <w:fldChar w:fldCharType="separate"/>
            </w:r>
            <w:r w:rsidR="007A5700">
              <w:rPr>
                <w:noProof/>
                <w:webHidden/>
              </w:rPr>
              <w:t>19</w:t>
            </w:r>
            <w:r w:rsidR="007A5700">
              <w:rPr>
                <w:noProof/>
                <w:webHidden/>
              </w:rPr>
              <w:fldChar w:fldCharType="end"/>
            </w:r>
          </w:hyperlink>
        </w:p>
        <w:p w:rsidR="007A5700" w:rsidRDefault="0022616D">
          <w:pPr>
            <w:pStyle w:val="TOC1"/>
            <w:tabs>
              <w:tab w:val="right" w:leader="dot" w:pos="8630"/>
            </w:tabs>
            <w:rPr>
              <w:rFonts w:eastAsiaTheme="minorEastAsia"/>
              <w:noProof/>
              <w:color w:val="auto"/>
              <w:sz w:val="22"/>
              <w:szCs w:val="22"/>
              <w:lang w:eastAsia="en-US"/>
            </w:rPr>
          </w:pPr>
          <w:hyperlink w:anchor="_Toc69236945" w:history="1">
            <w:r w:rsidR="007A5700" w:rsidRPr="00BD54B2">
              <w:rPr>
                <w:rStyle w:val="Hyperlink"/>
                <w:noProof/>
              </w:rPr>
              <w:t>Conclusion</w:t>
            </w:r>
            <w:r w:rsidR="007A5700">
              <w:rPr>
                <w:noProof/>
                <w:webHidden/>
              </w:rPr>
              <w:tab/>
            </w:r>
            <w:r w:rsidR="007A5700">
              <w:rPr>
                <w:noProof/>
                <w:webHidden/>
              </w:rPr>
              <w:fldChar w:fldCharType="begin"/>
            </w:r>
            <w:r w:rsidR="007A5700">
              <w:rPr>
                <w:noProof/>
                <w:webHidden/>
              </w:rPr>
              <w:instrText xml:space="preserve"> PAGEREF _Toc69236945 \h </w:instrText>
            </w:r>
            <w:r w:rsidR="007A5700">
              <w:rPr>
                <w:noProof/>
                <w:webHidden/>
              </w:rPr>
            </w:r>
            <w:r w:rsidR="007A5700">
              <w:rPr>
                <w:noProof/>
                <w:webHidden/>
              </w:rPr>
              <w:fldChar w:fldCharType="separate"/>
            </w:r>
            <w:r w:rsidR="007A5700">
              <w:rPr>
                <w:noProof/>
                <w:webHidden/>
              </w:rPr>
              <w:t>21</w:t>
            </w:r>
            <w:r w:rsidR="007A5700">
              <w:rPr>
                <w:noProof/>
                <w:webHidden/>
              </w:rPr>
              <w:fldChar w:fldCharType="end"/>
            </w:r>
          </w:hyperlink>
        </w:p>
        <w:p w:rsidR="007A5700" w:rsidRDefault="0022616D">
          <w:pPr>
            <w:pStyle w:val="TOC1"/>
            <w:tabs>
              <w:tab w:val="right" w:leader="dot" w:pos="8630"/>
            </w:tabs>
            <w:rPr>
              <w:rFonts w:eastAsiaTheme="minorEastAsia"/>
              <w:noProof/>
              <w:color w:val="auto"/>
              <w:sz w:val="22"/>
              <w:szCs w:val="22"/>
              <w:lang w:eastAsia="en-US"/>
            </w:rPr>
          </w:pPr>
          <w:hyperlink w:anchor="_Toc69236946" w:history="1">
            <w:r w:rsidR="007A5700" w:rsidRPr="00BD54B2">
              <w:rPr>
                <w:rStyle w:val="Hyperlink"/>
                <w:noProof/>
              </w:rPr>
              <w:t>References</w:t>
            </w:r>
            <w:r w:rsidR="007A5700">
              <w:rPr>
                <w:noProof/>
                <w:webHidden/>
              </w:rPr>
              <w:tab/>
            </w:r>
            <w:r w:rsidR="007A5700">
              <w:rPr>
                <w:noProof/>
                <w:webHidden/>
              </w:rPr>
              <w:fldChar w:fldCharType="begin"/>
            </w:r>
            <w:r w:rsidR="007A5700">
              <w:rPr>
                <w:noProof/>
                <w:webHidden/>
              </w:rPr>
              <w:instrText xml:space="preserve"> PAGEREF _Toc69236946 \h </w:instrText>
            </w:r>
            <w:r w:rsidR="007A5700">
              <w:rPr>
                <w:noProof/>
                <w:webHidden/>
              </w:rPr>
            </w:r>
            <w:r w:rsidR="007A5700">
              <w:rPr>
                <w:noProof/>
                <w:webHidden/>
              </w:rPr>
              <w:fldChar w:fldCharType="separate"/>
            </w:r>
            <w:r w:rsidR="007A5700">
              <w:rPr>
                <w:noProof/>
                <w:webHidden/>
              </w:rPr>
              <w:t>21</w:t>
            </w:r>
            <w:r w:rsidR="007A5700">
              <w:rPr>
                <w:noProof/>
                <w:webHidden/>
              </w:rPr>
              <w:fldChar w:fldCharType="end"/>
            </w:r>
          </w:hyperlink>
        </w:p>
        <w:p w:rsidR="007779DF" w:rsidRDefault="007779DF">
          <w:r>
            <w:rPr>
              <w:b/>
              <w:bCs/>
              <w:noProof/>
            </w:rPr>
            <w:fldChar w:fldCharType="end"/>
          </w:r>
        </w:p>
      </w:sdtContent>
    </w:sdt>
    <w:p w:rsidR="007779DF" w:rsidRDefault="007779DF" w:rsidP="004701CE">
      <w:pPr>
        <w:pStyle w:val="Heading1"/>
        <w:rPr>
          <w:rStyle w:val="Heading1Char"/>
        </w:rPr>
      </w:pPr>
    </w:p>
    <w:p w:rsidR="007779DF" w:rsidRDefault="007779DF" w:rsidP="004701CE">
      <w:pPr>
        <w:pStyle w:val="Heading1"/>
        <w:rPr>
          <w:rStyle w:val="Heading1Char"/>
        </w:rPr>
      </w:pPr>
    </w:p>
    <w:p w:rsidR="007779DF" w:rsidRDefault="007779DF" w:rsidP="004701CE">
      <w:pPr>
        <w:pStyle w:val="Heading1"/>
        <w:rPr>
          <w:rStyle w:val="Heading1Char"/>
        </w:rPr>
      </w:pPr>
    </w:p>
    <w:p w:rsidR="007779DF" w:rsidRDefault="007779DF" w:rsidP="004701CE">
      <w:pPr>
        <w:pStyle w:val="Heading1"/>
        <w:rPr>
          <w:rStyle w:val="Heading1Char"/>
        </w:rPr>
      </w:pPr>
    </w:p>
    <w:p w:rsidR="007779DF" w:rsidRDefault="007779DF" w:rsidP="004701CE">
      <w:pPr>
        <w:pStyle w:val="Heading1"/>
        <w:rPr>
          <w:rStyle w:val="Heading1Char"/>
        </w:rPr>
      </w:pPr>
    </w:p>
    <w:p w:rsidR="007779DF" w:rsidRDefault="007779DF" w:rsidP="007779DF"/>
    <w:p w:rsidR="00B92DA4" w:rsidRDefault="00B92DA4" w:rsidP="007779DF"/>
    <w:p w:rsidR="00B92DA4" w:rsidRDefault="00B92DA4" w:rsidP="007779DF"/>
    <w:p w:rsidR="00B21192" w:rsidRDefault="00FF388D" w:rsidP="004701CE">
      <w:pPr>
        <w:pStyle w:val="Heading1"/>
        <w:rPr>
          <w:rStyle w:val="Heading1Char"/>
        </w:rPr>
      </w:pPr>
      <w:bookmarkStart w:id="6" w:name="_Toc69236901"/>
      <w:r>
        <w:rPr>
          <w:rStyle w:val="Heading1Char"/>
        </w:rPr>
        <w:t>Requirement</w:t>
      </w:r>
      <w:r w:rsidR="004701CE">
        <w:rPr>
          <w:rStyle w:val="Heading1Char"/>
        </w:rPr>
        <w:t>:</w:t>
      </w:r>
      <w:bookmarkEnd w:id="6"/>
    </w:p>
    <w:p w:rsidR="00E672B3" w:rsidRPr="00E672B3" w:rsidRDefault="00E672B3" w:rsidP="00E672B3">
      <w:pPr>
        <w:rPr>
          <w:sz w:val="22"/>
          <w:szCs w:val="22"/>
        </w:rPr>
      </w:pPr>
    </w:p>
    <w:p w:rsidR="00EA5688" w:rsidRDefault="00EA5688" w:rsidP="004701CE">
      <w:pPr>
        <w:rPr>
          <w:sz w:val="22"/>
          <w:szCs w:val="22"/>
        </w:rPr>
      </w:pPr>
      <w:r w:rsidRPr="00E672B3">
        <w:rPr>
          <w:sz w:val="22"/>
          <w:szCs w:val="22"/>
        </w:rPr>
        <w:t xml:space="preserve">Vehicle Rental and Management system involved around </w:t>
      </w:r>
      <w:r w:rsidR="00B13B16" w:rsidRPr="00E672B3">
        <w:rPr>
          <w:sz w:val="22"/>
          <w:szCs w:val="22"/>
        </w:rPr>
        <w:t>three</w:t>
      </w:r>
      <w:r w:rsidRPr="00E672B3">
        <w:rPr>
          <w:sz w:val="22"/>
          <w:szCs w:val="22"/>
        </w:rPr>
        <w:t xml:space="preserve"> main entities Car, User and Reservation. </w:t>
      </w:r>
    </w:p>
    <w:p w:rsidR="00FA4FE2" w:rsidRDefault="00FA4FE2" w:rsidP="00FA4FE2">
      <w:pPr>
        <w:pStyle w:val="Heading2"/>
      </w:pPr>
      <w:bookmarkStart w:id="7" w:name="_Toc69236902"/>
      <w:r>
        <w:t>Who can Use this Application</w:t>
      </w:r>
      <w:bookmarkEnd w:id="7"/>
    </w:p>
    <w:p w:rsidR="00FA4FE2" w:rsidRDefault="00FA4FE2" w:rsidP="004701CE">
      <w:pPr>
        <w:rPr>
          <w:sz w:val="22"/>
          <w:szCs w:val="22"/>
        </w:rPr>
      </w:pPr>
      <w:r>
        <w:rPr>
          <w:sz w:val="22"/>
          <w:szCs w:val="22"/>
        </w:rPr>
        <w:t xml:space="preserve">This being a Web application, this application would be </w:t>
      </w:r>
      <w:r w:rsidR="00D00672">
        <w:rPr>
          <w:sz w:val="22"/>
          <w:szCs w:val="22"/>
        </w:rPr>
        <w:t>used by End users i.e.</w:t>
      </w:r>
      <w:r>
        <w:rPr>
          <w:sz w:val="22"/>
          <w:szCs w:val="22"/>
        </w:rPr>
        <w:t xml:space="preserve"> customer to Book any car of his choose and can pay the total rent once the trip is completed</w:t>
      </w:r>
    </w:p>
    <w:p w:rsidR="00FA4FE2" w:rsidRDefault="00FA4FE2" w:rsidP="00FA4FE2">
      <w:pPr>
        <w:pStyle w:val="Heading2"/>
      </w:pPr>
      <w:bookmarkStart w:id="8" w:name="_Toc69236903"/>
      <w:r>
        <w:t>Functions and Benefits</w:t>
      </w:r>
      <w:bookmarkEnd w:id="8"/>
    </w:p>
    <w:p w:rsidR="00FA4FE2" w:rsidRDefault="00FA4FE2" w:rsidP="004701CE">
      <w:pPr>
        <w:rPr>
          <w:sz w:val="22"/>
          <w:szCs w:val="22"/>
        </w:rPr>
      </w:pPr>
    </w:p>
    <w:p w:rsidR="00FA4FE2" w:rsidRDefault="00FA4FE2" w:rsidP="004701CE">
      <w:pPr>
        <w:rPr>
          <w:sz w:val="22"/>
          <w:szCs w:val="22"/>
        </w:rPr>
      </w:pPr>
      <w:r>
        <w:rPr>
          <w:sz w:val="22"/>
          <w:szCs w:val="22"/>
        </w:rPr>
        <w:t xml:space="preserve">This Application has the function to capture all details related to any trip from start time to end time and will charge based on the total </w:t>
      </w:r>
      <w:r w:rsidR="00D00672">
        <w:rPr>
          <w:sz w:val="22"/>
          <w:szCs w:val="22"/>
        </w:rPr>
        <w:t>distance, car</w:t>
      </w:r>
      <w:r>
        <w:rPr>
          <w:sz w:val="22"/>
          <w:szCs w:val="22"/>
        </w:rPr>
        <w:t xml:space="preserve"> type being selected by any user</w:t>
      </w:r>
      <w:r w:rsidR="00D00672">
        <w:rPr>
          <w:sz w:val="22"/>
          <w:szCs w:val="22"/>
        </w:rPr>
        <w:t xml:space="preserve"> and Number of days </w:t>
      </w:r>
    </w:p>
    <w:p w:rsidR="00FA4FE2" w:rsidRDefault="00FA4FE2" w:rsidP="004701CE">
      <w:pPr>
        <w:rPr>
          <w:sz w:val="22"/>
          <w:szCs w:val="22"/>
        </w:rPr>
      </w:pPr>
      <w:r>
        <w:rPr>
          <w:sz w:val="22"/>
          <w:szCs w:val="22"/>
        </w:rPr>
        <w:t>It is also having the feature to pre book and pay at the end of journey</w:t>
      </w:r>
    </w:p>
    <w:p w:rsidR="00FA4FE2" w:rsidRDefault="00FA4FE2" w:rsidP="004701CE">
      <w:pPr>
        <w:rPr>
          <w:sz w:val="22"/>
          <w:szCs w:val="22"/>
        </w:rPr>
      </w:pPr>
      <w:r>
        <w:rPr>
          <w:sz w:val="22"/>
          <w:szCs w:val="22"/>
        </w:rPr>
        <w:t>User can also able to canceled the registration any time before 1 hour of registration</w:t>
      </w:r>
    </w:p>
    <w:p w:rsidR="00EA5688" w:rsidRPr="00E672B3" w:rsidRDefault="00FA4FE2" w:rsidP="004701CE">
      <w:pPr>
        <w:rPr>
          <w:sz w:val="22"/>
          <w:szCs w:val="22"/>
        </w:rPr>
      </w:pPr>
      <w:r>
        <w:rPr>
          <w:sz w:val="22"/>
          <w:szCs w:val="22"/>
        </w:rPr>
        <w:t xml:space="preserve"> </w:t>
      </w:r>
      <w:r w:rsidR="00EA5688" w:rsidRPr="00E672B3">
        <w:rPr>
          <w:sz w:val="22"/>
          <w:szCs w:val="22"/>
        </w:rPr>
        <w:t xml:space="preserve">Car can be reserved from a rental location with a specific </w:t>
      </w:r>
      <w:r w:rsidR="00B13B16" w:rsidRPr="00E672B3">
        <w:rPr>
          <w:sz w:val="22"/>
          <w:szCs w:val="22"/>
        </w:rPr>
        <w:t>address. Car</w:t>
      </w:r>
      <w:r w:rsidR="00EA5688" w:rsidRPr="00E672B3">
        <w:rPr>
          <w:sz w:val="22"/>
          <w:szCs w:val="22"/>
        </w:rPr>
        <w:t xml:space="preserve"> has a parameter Car Type. It can be ‘</w:t>
      </w:r>
      <w:r w:rsidR="000D500F" w:rsidRPr="00E672B3">
        <w:rPr>
          <w:sz w:val="22"/>
          <w:szCs w:val="22"/>
        </w:rPr>
        <w:t>MUV</w:t>
      </w:r>
      <w:r w:rsidR="00EA5688" w:rsidRPr="00E672B3">
        <w:rPr>
          <w:sz w:val="22"/>
          <w:szCs w:val="22"/>
        </w:rPr>
        <w:t>’, ‘Standard’, ’SUV’, ‘</w:t>
      </w:r>
      <w:r w:rsidR="000D500F" w:rsidRPr="00E672B3">
        <w:rPr>
          <w:sz w:val="22"/>
          <w:szCs w:val="22"/>
        </w:rPr>
        <w:t>Sedan’</w:t>
      </w:r>
      <w:r w:rsidR="00EA5688" w:rsidRPr="00E672B3">
        <w:rPr>
          <w:sz w:val="22"/>
          <w:szCs w:val="22"/>
        </w:rPr>
        <w:t>. Car Type defines the rental price per day</w:t>
      </w:r>
    </w:p>
    <w:p w:rsidR="00D00672" w:rsidRDefault="00EA5688" w:rsidP="004701CE">
      <w:pPr>
        <w:rPr>
          <w:sz w:val="22"/>
          <w:szCs w:val="22"/>
        </w:rPr>
      </w:pPr>
      <w:r w:rsidRPr="00E672B3">
        <w:rPr>
          <w:sz w:val="22"/>
          <w:szCs w:val="22"/>
        </w:rPr>
        <w:t xml:space="preserve">A user can reserve a car for a number of days. When a user books a car he mentions the start date and end date for which he needs the car. The end date will be hypothetical at the time of reservation and updated with actual end date when the car is returned. The total amount and net amount are calculated based on start date, </w:t>
      </w:r>
      <w:r w:rsidR="00B13B16" w:rsidRPr="00E672B3">
        <w:rPr>
          <w:sz w:val="22"/>
          <w:szCs w:val="22"/>
        </w:rPr>
        <w:t>end date, rental price per day</w:t>
      </w:r>
    </w:p>
    <w:p w:rsidR="00A73344" w:rsidRDefault="00A73344" w:rsidP="004701CE">
      <w:pPr>
        <w:rPr>
          <w:sz w:val="22"/>
          <w:szCs w:val="22"/>
        </w:rPr>
      </w:pPr>
      <w:r w:rsidRPr="00E672B3">
        <w:rPr>
          <w:sz w:val="22"/>
          <w:szCs w:val="22"/>
        </w:rPr>
        <w:t>A user can cancel a reserved car before the car has been rented. A reservation can have status as ‘Reserved’, ‘Completed’ and ‘Cancelled’. When the car is reserved, status will be in ‘Reserved’ Status. Once the car is returned and the total amount is paid, the status will be ‘Completed’</w:t>
      </w:r>
      <w:r w:rsidR="00D00672">
        <w:rPr>
          <w:sz w:val="22"/>
          <w:szCs w:val="22"/>
        </w:rPr>
        <w:t>.</w:t>
      </w:r>
    </w:p>
    <w:p w:rsidR="00D00672" w:rsidRPr="00E672B3" w:rsidRDefault="00D00672" w:rsidP="004701CE">
      <w:pPr>
        <w:rPr>
          <w:sz w:val="22"/>
          <w:szCs w:val="22"/>
        </w:rPr>
      </w:pPr>
      <w:r>
        <w:rPr>
          <w:sz w:val="22"/>
          <w:szCs w:val="22"/>
        </w:rPr>
        <w:t xml:space="preserve">Multiple user and login and perform registration at the same time. Also no login details would be stored and would be done via </w:t>
      </w:r>
      <w:proofErr w:type="spellStart"/>
      <w:r>
        <w:rPr>
          <w:sz w:val="22"/>
          <w:szCs w:val="22"/>
        </w:rPr>
        <w:t>sso</w:t>
      </w:r>
      <w:proofErr w:type="spellEnd"/>
      <w:r>
        <w:rPr>
          <w:sz w:val="22"/>
          <w:szCs w:val="22"/>
        </w:rPr>
        <w:t xml:space="preserve"> such as google or Fb</w:t>
      </w:r>
    </w:p>
    <w:p w:rsidR="004701CE" w:rsidRDefault="004701CE" w:rsidP="004701CE"/>
    <w:p w:rsidR="004701CE" w:rsidRPr="004701CE" w:rsidRDefault="004701CE" w:rsidP="004701CE">
      <w:pPr>
        <w:pStyle w:val="Heading1"/>
      </w:pPr>
      <w:bookmarkStart w:id="9" w:name="_Toc69236904"/>
      <w:r>
        <w:t>ER Diagram</w:t>
      </w:r>
      <w:bookmarkEnd w:id="9"/>
    </w:p>
    <w:p w:rsidR="0090325E" w:rsidRDefault="0090325E"/>
    <w:p w:rsidR="004701CE" w:rsidRDefault="005237B3">
      <w:r>
        <w:rPr>
          <w:noProof/>
          <w:lang w:eastAsia="en-US"/>
        </w:rPr>
        <w:drawing>
          <wp:inline distT="0" distB="0" distL="0" distR="0" wp14:anchorId="27CD83BD" wp14:editId="44E745C3">
            <wp:extent cx="5486400" cy="3400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400425"/>
                    </a:xfrm>
                    <a:prstGeom prst="rect">
                      <a:avLst/>
                    </a:prstGeom>
                  </pic:spPr>
                </pic:pic>
              </a:graphicData>
            </a:graphic>
          </wp:inline>
        </w:drawing>
      </w:r>
    </w:p>
    <w:p w:rsidR="004701CE" w:rsidRDefault="004701CE" w:rsidP="004701CE">
      <w:pPr>
        <w:pStyle w:val="Heading1"/>
      </w:pPr>
      <w:bookmarkStart w:id="10" w:name="_Toc69236905"/>
      <w:r>
        <w:t>Relational Schema:</w:t>
      </w:r>
      <w:bookmarkEnd w:id="10"/>
    </w:p>
    <w:p w:rsidR="004701CE" w:rsidRDefault="004701CE" w:rsidP="004701CE"/>
    <w:p w:rsidR="007B3EAB" w:rsidRDefault="004701CE" w:rsidP="004701CE">
      <w:r>
        <w:t xml:space="preserve">Relational Schema is the set of </w:t>
      </w:r>
      <w:r w:rsidR="007779DF">
        <w:t>formulas (</w:t>
      </w:r>
      <w:r>
        <w:t>sentence) called integrity constraints imposed on database.</w:t>
      </w:r>
    </w:p>
    <w:p w:rsidR="007B3EAB" w:rsidRDefault="004701CE" w:rsidP="004701CE">
      <w:r>
        <w:t xml:space="preserve"> Step 1: Mapping of regular entity types </w:t>
      </w:r>
    </w:p>
    <w:p w:rsidR="007B3EAB" w:rsidRDefault="004701CE" w:rsidP="004701CE">
      <w:r>
        <w:t xml:space="preserve">Step 2: Mapping of weak entity </w:t>
      </w:r>
      <w:r w:rsidR="00A5005B">
        <w:t>type’s</w:t>
      </w:r>
      <w:r>
        <w:t xml:space="preserve"> </w:t>
      </w:r>
      <w:r w:rsidR="0085469C">
        <w:t>.</w:t>
      </w:r>
      <w:r>
        <w:t xml:space="preserve">The ERD of </w:t>
      </w:r>
      <w:r w:rsidR="005237B3" w:rsidRPr="00E672B3">
        <w:rPr>
          <w:sz w:val="22"/>
          <w:szCs w:val="22"/>
        </w:rPr>
        <w:t xml:space="preserve">Vehicle Rental and Management system </w:t>
      </w:r>
      <w:r>
        <w:t xml:space="preserve">does not contain any weak entity types </w:t>
      </w:r>
    </w:p>
    <w:p w:rsidR="005237B3" w:rsidRDefault="004701CE" w:rsidP="004701CE">
      <w:pPr>
        <w:rPr>
          <w:sz w:val="22"/>
          <w:szCs w:val="22"/>
        </w:rPr>
      </w:pPr>
      <w:r>
        <w:t>Step 3: Mapping of binary 1:1 relat</w:t>
      </w:r>
      <w:r w:rsidR="005237B3">
        <w:t xml:space="preserve">ionship types The ERD of </w:t>
      </w:r>
      <w:r w:rsidR="005237B3" w:rsidRPr="00E672B3">
        <w:rPr>
          <w:sz w:val="22"/>
          <w:szCs w:val="22"/>
        </w:rPr>
        <w:t xml:space="preserve">Vehicle Rental and Management system </w:t>
      </w:r>
      <w:r w:rsidR="005237B3">
        <w:rPr>
          <w:sz w:val="22"/>
          <w:szCs w:val="22"/>
        </w:rPr>
        <w:t>Contain 1:1 binary relationship</w:t>
      </w:r>
    </w:p>
    <w:p w:rsidR="005237B3" w:rsidRDefault="004701CE" w:rsidP="004701CE">
      <w:r>
        <w:t xml:space="preserve">Step 4: Mapping of binary 1: N relationship types The ERD of </w:t>
      </w:r>
      <w:r w:rsidR="005237B3" w:rsidRPr="00E672B3">
        <w:rPr>
          <w:sz w:val="22"/>
          <w:szCs w:val="22"/>
        </w:rPr>
        <w:t xml:space="preserve">Vehicle Rental and Management </w:t>
      </w:r>
      <w:r>
        <w:t xml:space="preserve">does contain binary 1: N relationship </w:t>
      </w:r>
    </w:p>
    <w:p w:rsidR="007B3EAB" w:rsidRDefault="004701CE" w:rsidP="004701CE">
      <w:r>
        <w:lastRenderedPageBreak/>
        <w:t xml:space="preserve">Step 5: </w:t>
      </w:r>
      <w:r w:rsidR="007779DF">
        <w:t>Mapping of</w:t>
      </w:r>
      <w:r>
        <w:t xml:space="preserve"> binary M</w:t>
      </w:r>
      <w:proofErr w:type="gramStart"/>
      <w:r>
        <w:t>:N</w:t>
      </w:r>
      <w:proofErr w:type="gramEnd"/>
      <w:r>
        <w:t xml:space="preserve"> </w:t>
      </w:r>
      <w:r w:rsidR="007779DF">
        <w:t>relationship types</w:t>
      </w:r>
      <w:r>
        <w:t xml:space="preserve"> </w:t>
      </w:r>
    </w:p>
    <w:p w:rsidR="007B3EAB" w:rsidRDefault="004701CE" w:rsidP="004701CE">
      <w:r>
        <w:t>Step 6: Mapping of multivalued attributes The ERD of Travel Agency Management System does not contain any multivalued attributes</w:t>
      </w:r>
    </w:p>
    <w:p w:rsidR="00D00672" w:rsidRDefault="004701CE" w:rsidP="004701CE">
      <w:r>
        <w:t xml:space="preserve"> Step 7: Mapping of N-array relationship types</w:t>
      </w:r>
    </w:p>
    <w:p w:rsidR="007B3EAB" w:rsidRDefault="007B3EAB" w:rsidP="004701CE">
      <w:r>
        <w:t xml:space="preserve"> Schema diagram The Schema diagram of Travel Agency Management System is shown in the figure:</w:t>
      </w:r>
    </w:p>
    <w:p w:rsidR="006407C1" w:rsidRDefault="006407C1" w:rsidP="004701CE"/>
    <w:p w:rsidR="004701CE" w:rsidRDefault="004701CE" w:rsidP="004701CE"/>
    <w:p w:rsidR="004701CE" w:rsidRDefault="00160487" w:rsidP="004701CE">
      <w:r>
        <w:rPr>
          <w:noProof/>
          <w:lang w:eastAsia="en-US"/>
        </w:rPr>
        <w:drawing>
          <wp:inline distT="0" distB="0" distL="0" distR="0" wp14:anchorId="5DE75811" wp14:editId="12F2211E">
            <wp:extent cx="5247619" cy="493333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7619" cy="4933333"/>
                    </a:xfrm>
                    <a:prstGeom prst="rect">
                      <a:avLst/>
                    </a:prstGeom>
                  </pic:spPr>
                </pic:pic>
              </a:graphicData>
            </a:graphic>
          </wp:inline>
        </w:drawing>
      </w:r>
    </w:p>
    <w:p w:rsidR="0085469C" w:rsidRDefault="0085469C" w:rsidP="0085469C">
      <w:pPr>
        <w:pStyle w:val="Heading1"/>
      </w:pPr>
      <w:bookmarkStart w:id="11" w:name="_Toc69236906"/>
      <w:r>
        <w:lastRenderedPageBreak/>
        <w:t>Physical schema</w:t>
      </w:r>
      <w:bookmarkEnd w:id="11"/>
    </w:p>
    <w:p w:rsidR="0085469C" w:rsidRDefault="0085469C" w:rsidP="004701CE"/>
    <w:p w:rsidR="00E672B3" w:rsidRPr="004701CE" w:rsidRDefault="00E672B3" w:rsidP="004701CE">
      <w:r>
        <w:rPr>
          <w:noProof/>
          <w:lang w:eastAsia="en-US"/>
        </w:rPr>
        <w:drawing>
          <wp:inline distT="0" distB="0" distL="0" distR="0" wp14:anchorId="305E1044" wp14:editId="7D7ED9EA">
            <wp:extent cx="5878195" cy="3586348"/>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8322" cy="3592527"/>
                    </a:xfrm>
                    <a:prstGeom prst="rect">
                      <a:avLst/>
                    </a:prstGeom>
                  </pic:spPr>
                </pic:pic>
              </a:graphicData>
            </a:graphic>
          </wp:inline>
        </w:drawing>
      </w:r>
    </w:p>
    <w:p w:rsidR="004701CE" w:rsidRDefault="004701CE"/>
    <w:p w:rsidR="004701CE" w:rsidRDefault="004701CE"/>
    <w:p w:rsidR="004701CE" w:rsidRDefault="004701CE"/>
    <w:p w:rsidR="004701CE" w:rsidRDefault="004701CE"/>
    <w:p w:rsidR="004701CE" w:rsidRDefault="004701CE"/>
    <w:p w:rsidR="004701CE" w:rsidRDefault="004701CE"/>
    <w:p w:rsidR="004701CE" w:rsidRDefault="004701CE"/>
    <w:p w:rsidR="004701CE" w:rsidRDefault="004701CE"/>
    <w:p w:rsidR="004701CE" w:rsidRDefault="004701CE"/>
    <w:p w:rsidR="0085469C" w:rsidRDefault="0085469C"/>
    <w:p w:rsidR="00DB08E9" w:rsidRDefault="00DB08E9" w:rsidP="00DB08E9">
      <w:pPr>
        <w:pStyle w:val="Heading1"/>
      </w:pPr>
      <w:bookmarkStart w:id="12" w:name="_Toc69236907"/>
      <w:r>
        <w:lastRenderedPageBreak/>
        <w:t>Functional Dependencies:</w:t>
      </w:r>
      <w:bookmarkEnd w:id="12"/>
    </w:p>
    <w:p w:rsidR="00DB08E9" w:rsidRDefault="00DB08E9" w:rsidP="00DB08E9"/>
    <w:p w:rsidR="00521F1D" w:rsidRDefault="00521F1D" w:rsidP="00DB08E9">
      <w:r>
        <w:t>Here are the 5 relation showcasing the Functional dependencies between various attribute</w:t>
      </w:r>
    </w:p>
    <w:p w:rsidR="00DB08E9" w:rsidRDefault="00DB08E9" w:rsidP="00DB08E9">
      <w:pPr>
        <w:pStyle w:val="ListParagraph"/>
        <w:numPr>
          <w:ilvl w:val="0"/>
          <w:numId w:val="8"/>
        </w:numPr>
      </w:pPr>
      <w:r>
        <w:t>Type of a car define the rental price of the car per day</w:t>
      </w:r>
    </w:p>
    <w:p w:rsidR="00DB08E9" w:rsidRDefault="00DB08E9" w:rsidP="00DB08E9">
      <w:pPr>
        <w:pStyle w:val="ListParagraph"/>
        <w:numPr>
          <w:ilvl w:val="1"/>
          <w:numId w:val="8"/>
        </w:numPr>
      </w:pPr>
      <w:proofErr w:type="spellStart"/>
      <w:r>
        <w:t>Car_Type</w:t>
      </w:r>
      <w:proofErr w:type="spellEnd"/>
      <w:r>
        <w:sym w:font="Wingdings" w:char="F0E0"/>
      </w:r>
      <w:proofErr w:type="spellStart"/>
      <w:r>
        <w:t>Price_per</w:t>
      </w:r>
      <w:proofErr w:type="spellEnd"/>
      <w:r>
        <w:t xml:space="preserve"> day</w:t>
      </w:r>
    </w:p>
    <w:p w:rsidR="00DB08E9" w:rsidRDefault="00DB08E9" w:rsidP="00DB08E9">
      <w:pPr>
        <w:pStyle w:val="ListParagraph"/>
        <w:numPr>
          <w:ilvl w:val="0"/>
          <w:numId w:val="8"/>
        </w:numPr>
      </w:pPr>
      <w:r>
        <w:t>Customer ID of any user determine information related to customer</w:t>
      </w:r>
    </w:p>
    <w:p w:rsidR="00DB08E9" w:rsidRDefault="00DB08E9" w:rsidP="00DB08E9">
      <w:pPr>
        <w:pStyle w:val="ListParagraph"/>
        <w:numPr>
          <w:ilvl w:val="1"/>
          <w:numId w:val="8"/>
        </w:numPr>
      </w:pPr>
      <w:proofErr w:type="spellStart"/>
      <w:r>
        <w:t>CustomerID</w:t>
      </w:r>
      <w:proofErr w:type="spellEnd"/>
      <w:r>
        <w:sym w:font="Wingdings" w:char="F0E0"/>
      </w:r>
      <w:r>
        <w:t xml:space="preserve">Name, </w:t>
      </w:r>
      <w:proofErr w:type="spellStart"/>
      <w:r>
        <w:t>PhoneNo</w:t>
      </w:r>
      <w:proofErr w:type="spellEnd"/>
      <w:r>
        <w:t xml:space="preserve">, </w:t>
      </w:r>
      <w:proofErr w:type="spellStart"/>
      <w:r>
        <w:t>DOB,Gender,City</w:t>
      </w:r>
      <w:proofErr w:type="spellEnd"/>
    </w:p>
    <w:p w:rsidR="00DB08E9" w:rsidRDefault="00DB08E9" w:rsidP="00DB08E9">
      <w:pPr>
        <w:pStyle w:val="ListParagraph"/>
        <w:numPr>
          <w:ilvl w:val="0"/>
          <w:numId w:val="8"/>
        </w:numPr>
      </w:pPr>
      <w:r>
        <w:t>Reservation ID define the reservation related details for any customer</w:t>
      </w:r>
    </w:p>
    <w:p w:rsidR="00DB08E9" w:rsidRDefault="00DB08E9" w:rsidP="00DB08E9">
      <w:pPr>
        <w:pStyle w:val="ListParagraph"/>
        <w:numPr>
          <w:ilvl w:val="1"/>
          <w:numId w:val="8"/>
        </w:numPr>
      </w:pPr>
      <w:proofErr w:type="spellStart"/>
      <w:r>
        <w:t>ReservationID</w:t>
      </w:r>
      <w:proofErr w:type="spellEnd"/>
      <w:r>
        <w:sym w:font="Wingdings" w:char="F0E0"/>
      </w:r>
      <w:proofErr w:type="spellStart"/>
      <w:r>
        <w:t>Reservationdate,DateofJourney,NumberofPressenger,Status</w:t>
      </w:r>
      <w:proofErr w:type="spellEnd"/>
    </w:p>
    <w:p w:rsidR="00DB08E9" w:rsidRDefault="00DB08E9" w:rsidP="00DB08E9">
      <w:pPr>
        <w:pStyle w:val="ListParagraph"/>
        <w:numPr>
          <w:ilvl w:val="0"/>
          <w:numId w:val="8"/>
        </w:numPr>
      </w:pPr>
      <w:r>
        <w:t>Store ID define the location where car is available</w:t>
      </w:r>
    </w:p>
    <w:p w:rsidR="00DB08E9" w:rsidRDefault="00DB08E9" w:rsidP="00DB08E9">
      <w:pPr>
        <w:pStyle w:val="ListParagraph"/>
        <w:numPr>
          <w:ilvl w:val="1"/>
          <w:numId w:val="8"/>
        </w:numPr>
      </w:pPr>
      <w:proofErr w:type="spellStart"/>
      <w:r>
        <w:t>StoreID</w:t>
      </w:r>
      <w:proofErr w:type="spellEnd"/>
      <w:r>
        <w:sym w:font="Wingdings" w:char="F0E0"/>
      </w:r>
      <w:proofErr w:type="spellStart"/>
      <w:r>
        <w:t>Address,PhoneNumber</w:t>
      </w:r>
      <w:proofErr w:type="spellEnd"/>
    </w:p>
    <w:p w:rsidR="00DB08E9" w:rsidRDefault="00DB08E9" w:rsidP="00DB08E9">
      <w:pPr>
        <w:pStyle w:val="ListParagraph"/>
        <w:numPr>
          <w:ilvl w:val="0"/>
          <w:numId w:val="8"/>
        </w:numPr>
      </w:pPr>
      <w:proofErr w:type="spellStart"/>
      <w:r>
        <w:t>OwnerID</w:t>
      </w:r>
      <w:proofErr w:type="spellEnd"/>
      <w:r>
        <w:t xml:space="preserve"> Define owner for any car</w:t>
      </w:r>
    </w:p>
    <w:p w:rsidR="00DB08E9" w:rsidRDefault="00DB08E9" w:rsidP="00DB08E9">
      <w:pPr>
        <w:pStyle w:val="ListParagraph"/>
        <w:numPr>
          <w:ilvl w:val="1"/>
          <w:numId w:val="8"/>
        </w:numPr>
      </w:pPr>
      <w:proofErr w:type="spellStart"/>
      <w:r>
        <w:t>OwnerID</w:t>
      </w:r>
      <w:proofErr w:type="spellEnd"/>
      <w:r>
        <w:sym w:font="Wingdings" w:char="F0E0"/>
      </w:r>
      <w:proofErr w:type="spellStart"/>
      <w:r>
        <w:t>firstname,Lastname</w:t>
      </w:r>
      <w:proofErr w:type="spellEnd"/>
      <w:r>
        <w:t xml:space="preserve">, </w:t>
      </w:r>
      <w:proofErr w:type="spellStart"/>
      <w:r>
        <w:t>PhonoNumber</w:t>
      </w:r>
      <w:proofErr w:type="spellEnd"/>
      <w:r>
        <w:t>, Address</w:t>
      </w:r>
    </w:p>
    <w:p w:rsidR="00E831E7" w:rsidRDefault="00E831E7" w:rsidP="00DB08E9">
      <w:pPr>
        <w:pStyle w:val="ListParagraph"/>
        <w:numPr>
          <w:ilvl w:val="1"/>
          <w:numId w:val="8"/>
        </w:numPr>
      </w:pPr>
      <w:proofErr w:type="spellStart"/>
      <w:r>
        <w:t>PhoneNo</w:t>
      </w:r>
      <w:proofErr w:type="spellEnd"/>
      <w:r>
        <w:t>-&gt;,Address</w:t>
      </w:r>
    </w:p>
    <w:p w:rsidR="0085469C" w:rsidRDefault="0085469C"/>
    <w:p w:rsidR="004701CE" w:rsidRDefault="004701CE" w:rsidP="004701CE">
      <w:pPr>
        <w:pStyle w:val="Heading1"/>
      </w:pPr>
      <w:bookmarkStart w:id="13" w:name="_Toc69236908"/>
      <w:r>
        <w:t>Normalization:</w:t>
      </w:r>
      <w:bookmarkEnd w:id="13"/>
    </w:p>
    <w:p w:rsidR="004701CE" w:rsidRDefault="00B261FE" w:rsidP="00B261FE">
      <w:pPr>
        <w:pStyle w:val="Heading2"/>
      </w:pPr>
      <w:bookmarkStart w:id="14" w:name="_Toc69236909"/>
      <w:r>
        <w:t>1</w:t>
      </w:r>
      <w:r w:rsidRPr="00B261FE">
        <w:rPr>
          <w:vertAlign w:val="superscript"/>
        </w:rPr>
        <w:t>st</w:t>
      </w:r>
      <w:r>
        <w:t xml:space="preserve"> Normal Form</w:t>
      </w:r>
      <w:bookmarkEnd w:id="14"/>
    </w:p>
    <w:p w:rsidR="0085469C" w:rsidRDefault="004701CE" w:rsidP="004701CE">
      <w:r>
        <w:t xml:space="preserve">Normalization is the process of decomposing unsatisfactory bad relations by breaking up their attributes into smaller relations. </w:t>
      </w:r>
    </w:p>
    <w:p w:rsidR="0085469C" w:rsidRDefault="004701CE" w:rsidP="004701CE">
      <w:r>
        <w:t xml:space="preserve">First Normal Form (1NF) </w:t>
      </w:r>
      <w:proofErr w:type="gramStart"/>
      <w:r>
        <w:t>The</w:t>
      </w:r>
      <w:proofErr w:type="gramEnd"/>
      <w:r>
        <w:t xml:space="preserve"> relations are said to be in 1NF if there are no multivalued attributes or nested relations. </w:t>
      </w:r>
    </w:p>
    <w:p w:rsidR="00B261FE" w:rsidRDefault="00B261FE" w:rsidP="004701CE">
      <w:r>
        <w:t>In our database design none of the attribute is multivalued attribute hence it is in 1</w:t>
      </w:r>
      <w:r w:rsidRPr="00B261FE">
        <w:rPr>
          <w:vertAlign w:val="superscript"/>
        </w:rPr>
        <w:t>st</w:t>
      </w:r>
      <w:r>
        <w:t xml:space="preserve"> NF</w:t>
      </w:r>
    </w:p>
    <w:p w:rsidR="00B261FE" w:rsidRDefault="00B261FE" w:rsidP="004701CE"/>
    <w:p w:rsidR="00B261FE" w:rsidRDefault="00B261FE" w:rsidP="00B261FE">
      <w:pPr>
        <w:pStyle w:val="Heading2"/>
      </w:pPr>
      <w:bookmarkStart w:id="15" w:name="_Toc69236910"/>
      <w:r>
        <w:t>2</w:t>
      </w:r>
      <w:r w:rsidRPr="00B261FE">
        <w:rPr>
          <w:vertAlign w:val="superscript"/>
        </w:rPr>
        <w:t>nd</w:t>
      </w:r>
      <w:r>
        <w:t xml:space="preserve"> Normal form</w:t>
      </w:r>
      <w:bookmarkEnd w:id="15"/>
    </w:p>
    <w:p w:rsidR="0085469C" w:rsidRDefault="004701CE" w:rsidP="004701CE">
      <w:r>
        <w:t xml:space="preserve">Second Normal Form (2NF) </w:t>
      </w:r>
      <w:proofErr w:type="gramStart"/>
      <w:r>
        <w:t>The</w:t>
      </w:r>
      <w:proofErr w:type="gramEnd"/>
      <w:r>
        <w:t xml:space="preserve"> relations are said to be in 2NF if it is in 1NF and no non-key attributes are functionally dependent on part of the primary </w:t>
      </w:r>
      <w:r w:rsidR="00B261FE">
        <w:t>key.2NF tries to reduce redundant data getting stored in memory</w:t>
      </w:r>
    </w:p>
    <w:p w:rsidR="00B261FE" w:rsidRDefault="00B261FE" w:rsidP="004701CE">
      <w:r>
        <w:t>IF there is partial dependencies then relation is not in 2</w:t>
      </w:r>
      <w:r w:rsidRPr="00B261FE">
        <w:rPr>
          <w:vertAlign w:val="superscript"/>
        </w:rPr>
        <w:t>nd</w:t>
      </w:r>
      <w:r>
        <w:t xml:space="preserve"> normal</w:t>
      </w:r>
      <w:r w:rsidR="00E831E7">
        <w:t xml:space="preserve"> form. In case of the above functional dependencies</w:t>
      </w:r>
      <w:r>
        <w:t xml:space="preserve"> primary key is the one that determine all the respective attribute in that table, </w:t>
      </w:r>
      <w:proofErr w:type="spellStart"/>
      <w:r>
        <w:t>ie</w:t>
      </w:r>
      <w:proofErr w:type="spellEnd"/>
      <w:r>
        <w:t xml:space="preserve"> there is no partial dependencies where a non-prim attribute is functionally dependent on a part of candidate key</w:t>
      </w:r>
      <w:r w:rsidR="00D5495C">
        <w:t>.</w:t>
      </w:r>
    </w:p>
    <w:p w:rsidR="00D5495C" w:rsidRPr="00D5495C" w:rsidRDefault="00D5495C" w:rsidP="004701CE">
      <w:pPr>
        <w:rPr>
          <w:b/>
          <w:i/>
        </w:rPr>
      </w:pPr>
      <w:r w:rsidRPr="00D5495C">
        <w:rPr>
          <w:b/>
          <w:i/>
        </w:rPr>
        <w:t>In other way we can also say it is not in 2NF as we only have one primary key in each of the table which means there is no subset of that key. An hence satisfy 2NF condition</w:t>
      </w:r>
    </w:p>
    <w:p w:rsidR="00B261FE" w:rsidRDefault="00B261FE" w:rsidP="004701CE">
      <w:r>
        <w:lastRenderedPageBreak/>
        <w:t>Henceforth all the relation in the application design satisfy 2NF</w:t>
      </w:r>
    </w:p>
    <w:p w:rsidR="00B261FE" w:rsidRDefault="00B261FE" w:rsidP="00B261FE">
      <w:pPr>
        <w:pStyle w:val="Heading2"/>
      </w:pPr>
      <w:bookmarkStart w:id="16" w:name="_Toc69236911"/>
      <w:r>
        <w:t>3</w:t>
      </w:r>
      <w:r w:rsidRPr="00B261FE">
        <w:rPr>
          <w:vertAlign w:val="superscript"/>
        </w:rPr>
        <w:t>rd</w:t>
      </w:r>
      <w:r>
        <w:t xml:space="preserve"> Normal form</w:t>
      </w:r>
      <w:bookmarkEnd w:id="16"/>
      <w:r>
        <w:t xml:space="preserve"> </w:t>
      </w:r>
    </w:p>
    <w:p w:rsidR="0085469C" w:rsidRDefault="004701CE" w:rsidP="004701CE">
      <w:r>
        <w:t xml:space="preserve"> Third Normal Form (3NF) </w:t>
      </w:r>
      <w:proofErr w:type="gramStart"/>
      <w:r>
        <w:t>The</w:t>
      </w:r>
      <w:proofErr w:type="gramEnd"/>
      <w:r>
        <w:t xml:space="preserve"> relations are said to be in 3NF if it is 2NF and no non-key attributes are functionally determined by another non- key attribute. </w:t>
      </w:r>
    </w:p>
    <w:p w:rsidR="00DB08E9" w:rsidRDefault="00DB08E9" w:rsidP="004701CE">
      <w:r>
        <w:t xml:space="preserve">A relation is in third normal form, </w:t>
      </w:r>
      <w:proofErr w:type="gramStart"/>
      <w:r>
        <w:t>If</w:t>
      </w:r>
      <w:proofErr w:type="gramEnd"/>
      <w:r>
        <w:t xml:space="preserve"> there is no transitive dependency for non-Prime attribute as well as it is second normal form</w:t>
      </w:r>
    </w:p>
    <w:p w:rsidR="00DB08E9" w:rsidRDefault="00DB08E9" w:rsidP="004701CE">
      <w:r>
        <w:t xml:space="preserve">In all of the above relation we have </w:t>
      </w:r>
      <w:r w:rsidR="00482D39">
        <w:t>an</w:t>
      </w:r>
      <w:r>
        <w:t xml:space="preserve"> X that is super key and have a prim attributes which is only determined by super key</w:t>
      </w:r>
      <w:r w:rsidR="00E831E7">
        <w:t xml:space="preserve"> </w:t>
      </w:r>
      <w:r w:rsidR="00482D39">
        <w:t>except</w:t>
      </w:r>
      <w:r w:rsidR="00E831E7">
        <w:t xml:space="preserve"> in the case of</w:t>
      </w:r>
      <w:r w:rsidR="00482D39">
        <w:t xml:space="preserve"> relation of</w:t>
      </w:r>
      <w:r w:rsidR="00E831E7">
        <w:t xml:space="preserve"> Car owner where non key attribute is determining a non-key attribute</w:t>
      </w:r>
      <w:r w:rsidR="00482D39">
        <w:t xml:space="preserve"> so this is in transitive dependencies.  </w:t>
      </w:r>
    </w:p>
    <w:p w:rsidR="00E831E7" w:rsidRDefault="00E831E7" w:rsidP="004701CE"/>
    <w:p w:rsidR="00E831E7" w:rsidRDefault="00E831E7" w:rsidP="004701CE">
      <w:proofErr w:type="spellStart"/>
      <w:r>
        <w:t>Ie</w:t>
      </w:r>
      <w:proofErr w:type="spellEnd"/>
      <w:r>
        <w:t xml:space="preserve"> </w:t>
      </w:r>
    </w:p>
    <w:p w:rsidR="00E831E7" w:rsidRDefault="00E831E7" w:rsidP="00E831E7">
      <w:pPr>
        <w:pStyle w:val="ListParagraph"/>
        <w:numPr>
          <w:ilvl w:val="0"/>
          <w:numId w:val="8"/>
        </w:numPr>
      </w:pPr>
      <w:proofErr w:type="spellStart"/>
      <w:r>
        <w:t>OwnerID</w:t>
      </w:r>
      <w:proofErr w:type="spellEnd"/>
      <w:r>
        <w:t xml:space="preserve"> Define owner for any car</w:t>
      </w:r>
    </w:p>
    <w:p w:rsidR="00E831E7" w:rsidRDefault="00E831E7" w:rsidP="00E831E7">
      <w:pPr>
        <w:pStyle w:val="ListParagraph"/>
        <w:numPr>
          <w:ilvl w:val="1"/>
          <w:numId w:val="8"/>
        </w:numPr>
      </w:pPr>
      <w:proofErr w:type="spellStart"/>
      <w:r>
        <w:t>OwnerID</w:t>
      </w:r>
      <w:proofErr w:type="spellEnd"/>
      <w:r>
        <w:sym w:font="Wingdings" w:char="F0E0"/>
      </w:r>
      <w:proofErr w:type="spellStart"/>
      <w:r>
        <w:t>firstname,Lastname</w:t>
      </w:r>
      <w:proofErr w:type="spellEnd"/>
      <w:r>
        <w:t xml:space="preserve">, </w:t>
      </w:r>
      <w:proofErr w:type="spellStart"/>
      <w:r>
        <w:t>PhonoNumber</w:t>
      </w:r>
      <w:proofErr w:type="spellEnd"/>
      <w:r>
        <w:t>, Address</w:t>
      </w:r>
    </w:p>
    <w:p w:rsidR="00E831E7" w:rsidRDefault="00E831E7" w:rsidP="00E831E7">
      <w:pPr>
        <w:pStyle w:val="ListParagraph"/>
        <w:numPr>
          <w:ilvl w:val="1"/>
          <w:numId w:val="8"/>
        </w:numPr>
      </w:pPr>
      <w:proofErr w:type="spellStart"/>
      <w:r>
        <w:t>PhoneNo</w:t>
      </w:r>
      <w:proofErr w:type="spellEnd"/>
      <w:r>
        <w:t>-&gt;,Address</w:t>
      </w:r>
    </w:p>
    <w:p w:rsidR="0085469C" w:rsidRDefault="0085469C" w:rsidP="004701CE"/>
    <w:p w:rsidR="0085469C" w:rsidRDefault="00482D39" w:rsidP="004701CE">
      <w:r>
        <w:t>Because of this relation is in 2</w:t>
      </w:r>
      <w:r w:rsidRPr="00482D39">
        <w:rPr>
          <w:vertAlign w:val="superscript"/>
        </w:rPr>
        <w:t>nd</w:t>
      </w:r>
      <w:r>
        <w:t xml:space="preserve"> NF and need to decomposed the above relation to 3nf</w:t>
      </w:r>
    </w:p>
    <w:p w:rsidR="00482D39" w:rsidRDefault="00482D39" w:rsidP="00521F1D">
      <w:pPr>
        <w:pStyle w:val="Heading2"/>
      </w:pPr>
      <w:bookmarkStart w:id="17" w:name="_Toc69236912"/>
      <w:r>
        <w:t>DECOMPISITION TO HIGHER NF</w:t>
      </w:r>
      <w:bookmarkEnd w:id="17"/>
    </w:p>
    <w:p w:rsidR="00482D39" w:rsidRDefault="00482D39" w:rsidP="004701CE">
      <w:r>
        <w:t xml:space="preserve">Now consider </w:t>
      </w:r>
    </w:p>
    <w:p w:rsidR="00482D39" w:rsidRDefault="00482D39" w:rsidP="004701CE">
      <w:proofErr w:type="gramStart"/>
      <w:r>
        <w:t>R(</w:t>
      </w:r>
      <w:proofErr w:type="spellStart"/>
      <w:proofErr w:type="gramEnd"/>
      <w:r>
        <w:t>ownerid</w:t>
      </w:r>
      <w:proofErr w:type="spellEnd"/>
      <w:r>
        <w:t xml:space="preserve">, </w:t>
      </w:r>
      <w:proofErr w:type="spellStart"/>
      <w:r>
        <w:t>fistname</w:t>
      </w:r>
      <w:proofErr w:type="spellEnd"/>
      <w:r>
        <w:t xml:space="preserve">, </w:t>
      </w:r>
      <w:proofErr w:type="spellStart"/>
      <w:r>
        <w:t>lastname</w:t>
      </w:r>
      <w:proofErr w:type="spellEnd"/>
      <w:r>
        <w:t xml:space="preserve">, </w:t>
      </w:r>
      <w:proofErr w:type="spellStart"/>
      <w:r>
        <w:t>phoneNumber</w:t>
      </w:r>
      <w:proofErr w:type="spellEnd"/>
      <w:r>
        <w:t>, Address)</w:t>
      </w:r>
    </w:p>
    <w:p w:rsidR="00482D39" w:rsidRDefault="00482D39" w:rsidP="004701CE">
      <w:proofErr w:type="gramStart"/>
      <w:r>
        <w:t>F{</w:t>
      </w:r>
      <w:proofErr w:type="spellStart"/>
      <w:proofErr w:type="gramEnd"/>
      <w:r>
        <w:t>ownerid</w:t>
      </w:r>
      <w:proofErr w:type="spellEnd"/>
      <w:r>
        <w:sym w:font="Wingdings" w:char="F0E0"/>
      </w:r>
      <w:proofErr w:type="spellStart"/>
      <w:r>
        <w:t>firstname,LastName,Phonenumber,Address</w:t>
      </w:r>
      <w:proofErr w:type="spellEnd"/>
      <w:r>
        <w:t xml:space="preserve">, </w:t>
      </w:r>
      <w:proofErr w:type="spellStart"/>
      <w:r>
        <w:t>PhoneNumber</w:t>
      </w:r>
      <w:proofErr w:type="spellEnd"/>
      <w:r>
        <w:t>-&gt;Address}</w:t>
      </w:r>
    </w:p>
    <w:p w:rsidR="00482D39" w:rsidRDefault="00482D39" w:rsidP="004701CE"/>
    <w:p w:rsidR="00482D39" w:rsidRDefault="00482D39" w:rsidP="004701CE">
      <w:proofErr w:type="spellStart"/>
      <w:r>
        <w:t>Phonenumber</w:t>
      </w:r>
      <w:proofErr w:type="spellEnd"/>
      <w:r>
        <w:t xml:space="preserve"> </w:t>
      </w:r>
      <w:proofErr w:type="spellStart"/>
      <w:r>
        <w:t>clousure</w:t>
      </w:r>
      <w:proofErr w:type="spellEnd"/>
      <w:r>
        <w:t xml:space="preserve"> </w:t>
      </w:r>
      <w:r>
        <w:sym w:font="Wingdings" w:char="F0E0"/>
      </w:r>
      <w:proofErr w:type="spellStart"/>
      <w:r>
        <w:t>phonenumber</w:t>
      </w:r>
      <w:proofErr w:type="spellEnd"/>
      <w:r>
        <w:t>, Address</w:t>
      </w:r>
    </w:p>
    <w:p w:rsidR="00482D39" w:rsidRDefault="00482D39" w:rsidP="004701CE"/>
    <w:p w:rsidR="00482D39" w:rsidRDefault="00521F1D" w:rsidP="004701CE">
      <w:r>
        <w:t>Therefore</w:t>
      </w:r>
      <w:r w:rsidR="00482D39">
        <w:t xml:space="preserve"> after decomposition we get below two relation R11 and R12 and to get lossless join decomposition we have to have common attribute and in our case </w:t>
      </w:r>
      <w:r>
        <w:t>Phone Number</w:t>
      </w:r>
      <w:r w:rsidR="00482D39">
        <w:t xml:space="preserve"> is common </w:t>
      </w:r>
      <w:r w:rsidR="00CE14E4">
        <w:t xml:space="preserve">between both the </w:t>
      </w:r>
      <w:r>
        <w:t>relations</w:t>
      </w:r>
    </w:p>
    <w:p w:rsidR="00CE14E4" w:rsidRPr="00CE14E4" w:rsidRDefault="00482D39" w:rsidP="004701CE">
      <w:pPr>
        <w:rPr>
          <w:b/>
          <w:sz w:val="22"/>
          <w:szCs w:val="22"/>
        </w:rPr>
      </w:pPr>
      <w:proofErr w:type="gramStart"/>
      <w:r w:rsidRPr="00CE14E4">
        <w:rPr>
          <w:b/>
          <w:sz w:val="22"/>
          <w:szCs w:val="22"/>
        </w:rPr>
        <w:t>R11{</w:t>
      </w:r>
      <w:proofErr w:type="gramEnd"/>
      <w:r w:rsidRPr="00CE14E4">
        <w:rPr>
          <w:b/>
          <w:sz w:val="22"/>
          <w:szCs w:val="22"/>
        </w:rPr>
        <w:t xml:space="preserve"> </w:t>
      </w:r>
      <w:proofErr w:type="spellStart"/>
      <w:r w:rsidRPr="00CE14E4">
        <w:rPr>
          <w:b/>
          <w:sz w:val="22"/>
          <w:szCs w:val="22"/>
        </w:rPr>
        <w:t>phoneNumber</w:t>
      </w:r>
      <w:proofErr w:type="spellEnd"/>
      <w:r w:rsidRPr="00CE14E4">
        <w:rPr>
          <w:b/>
          <w:sz w:val="22"/>
          <w:szCs w:val="22"/>
        </w:rPr>
        <w:t>, Address }  ,</w:t>
      </w:r>
    </w:p>
    <w:p w:rsidR="00482D39" w:rsidRPr="00CE14E4" w:rsidRDefault="00482D39" w:rsidP="004701CE">
      <w:pPr>
        <w:rPr>
          <w:b/>
          <w:sz w:val="22"/>
          <w:szCs w:val="22"/>
        </w:rPr>
      </w:pPr>
      <w:proofErr w:type="gramStart"/>
      <w:r w:rsidRPr="00CE14E4">
        <w:rPr>
          <w:b/>
          <w:sz w:val="22"/>
          <w:szCs w:val="22"/>
        </w:rPr>
        <w:t>R12{</w:t>
      </w:r>
      <w:proofErr w:type="spellStart"/>
      <w:proofErr w:type="gramEnd"/>
      <w:r w:rsidRPr="00CE14E4">
        <w:rPr>
          <w:b/>
          <w:sz w:val="22"/>
          <w:szCs w:val="22"/>
        </w:rPr>
        <w:t>Ownerid</w:t>
      </w:r>
      <w:proofErr w:type="spellEnd"/>
      <w:r w:rsidRPr="00CE14E4">
        <w:rPr>
          <w:b/>
          <w:sz w:val="22"/>
          <w:szCs w:val="22"/>
        </w:rPr>
        <w:t xml:space="preserve">, </w:t>
      </w:r>
      <w:proofErr w:type="spellStart"/>
      <w:r w:rsidRPr="00CE14E4">
        <w:rPr>
          <w:b/>
          <w:sz w:val="22"/>
          <w:szCs w:val="22"/>
        </w:rPr>
        <w:t>firstname</w:t>
      </w:r>
      <w:proofErr w:type="spellEnd"/>
      <w:r w:rsidRPr="00CE14E4">
        <w:rPr>
          <w:b/>
          <w:sz w:val="22"/>
          <w:szCs w:val="22"/>
        </w:rPr>
        <w:t xml:space="preserve">, </w:t>
      </w:r>
      <w:proofErr w:type="spellStart"/>
      <w:r w:rsidRPr="00CE14E4">
        <w:rPr>
          <w:b/>
          <w:sz w:val="22"/>
          <w:szCs w:val="22"/>
        </w:rPr>
        <w:t>lastname,PhoneNumber</w:t>
      </w:r>
      <w:proofErr w:type="spellEnd"/>
      <w:r w:rsidRPr="00CE14E4">
        <w:rPr>
          <w:b/>
          <w:sz w:val="22"/>
          <w:szCs w:val="22"/>
        </w:rPr>
        <w:t>}</w:t>
      </w:r>
      <w:r w:rsidR="00CE14E4" w:rsidRPr="00CE14E4">
        <w:rPr>
          <w:b/>
          <w:sz w:val="22"/>
          <w:szCs w:val="22"/>
        </w:rPr>
        <w:t xml:space="preserve"> with functional dependencies as</w:t>
      </w:r>
    </w:p>
    <w:p w:rsidR="00CE14E4" w:rsidRDefault="00CE14E4" w:rsidP="004701CE">
      <w:pPr>
        <w:rPr>
          <w:b/>
        </w:rPr>
      </w:pPr>
    </w:p>
    <w:p w:rsidR="00CE14E4" w:rsidRPr="00CE14E4" w:rsidRDefault="00CE14E4" w:rsidP="004701CE">
      <w:pPr>
        <w:rPr>
          <w:b/>
          <w:sz w:val="22"/>
          <w:szCs w:val="22"/>
        </w:rPr>
      </w:pPr>
      <w:proofErr w:type="gramStart"/>
      <w:r w:rsidRPr="00CE14E4">
        <w:rPr>
          <w:b/>
          <w:sz w:val="22"/>
          <w:szCs w:val="22"/>
        </w:rPr>
        <w:lastRenderedPageBreak/>
        <w:t>F11{</w:t>
      </w:r>
      <w:proofErr w:type="spellStart"/>
      <w:proofErr w:type="gramEnd"/>
      <w:r w:rsidRPr="00CE14E4">
        <w:rPr>
          <w:b/>
          <w:sz w:val="22"/>
          <w:szCs w:val="22"/>
        </w:rPr>
        <w:t>PhoneNumber</w:t>
      </w:r>
      <w:proofErr w:type="spellEnd"/>
      <w:r w:rsidRPr="00CE14E4">
        <w:rPr>
          <w:b/>
          <w:sz w:val="22"/>
          <w:szCs w:val="22"/>
        </w:rPr>
        <w:sym w:font="Wingdings" w:char="F0E0"/>
      </w:r>
      <w:r w:rsidRPr="00CE14E4">
        <w:rPr>
          <w:b/>
          <w:sz w:val="22"/>
          <w:szCs w:val="22"/>
        </w:rPr>
        <w:t xml:space="preserve">Address} and F12{ </w:t>
      </w:r>
      <w:proofErr w:type="spellStart"/>
      <w:r w:rsidRPr="00CE14E4">
        <w:rPr>
          <w:b/>
          <w:sz w:val="22"/>
          <w:szCs w:val="22"/>
        </w:rPr>
        <w:t>ownerid</w:t>
      </w:r>
      <w:proofErr w:type="spellEnd"/>
      <w:r w:rsidRPr="00CE14E4">
        <w:rPr>
          <w:b/>
          <w:sz w:val="22"/>
          <w:szCs w:val="22"/>
        </w:rPr>
        <w:t xml:space="preserve">-&gt; </w:t>
      </w:r>
      <w:proofErr w:type="spellStart"/>
      <w:r w:rsidRPr="00CE14E4">
        <w:rPr>
          <w:b/>
          <w:sz w:val="22"/>
          <w:szCs w:val="22"/>
        </w:rPr>
        <w:t>firstname</w:t>
      </w:r>
      <w:proofErr w:type="spellEnd"/>
      <w:r w:rsidRPr="00CE14E4">
        <w:rPr>
          <w:b/>
          <w:sz w:val="22"/>
          <w:szCs w:val="22"/>
        </w:rPr>
        <w:t xml:space="preserve">, </w:t>
      </w:r>
      <w:proofErr w:type="spellStart"/>
      <w:r w:rsidRPr="00CE14E4">
        <w:rPr>
          <w:b/>
          <w:sz w:val="22"/>
          <w:szCs w:val="22"/>
        </w:rPr>
        <w:t>lastname,PhoneNumber</w:t>
      </w:r>
      <w:proofErr w:type="spellEnd"/>
      <w:r w:rsidRPr="00CE14E4">
        <w:rPr>
          <w:b/>
          <w:sz w:val="22"/>
          <w:szCs w:val="22"/>
        </w:rPr>
        <w:t>}</w:t>
      </w:r>
    </w:p>
    <w:p w:rsidR="00CE14E4" w:rsidRDefault="00CE14E4" w:rsidP="004701CE">
      <w:pPr>
        <w:rPr>
          <w:b/>
        </w:rPr>
      </w:pPr>
    </w:p>
    <w:p w:rsidR="00CE14E4" w:rsidRDefault="00CE14E4" w:rsidP="004701CE">
      <w:pPr>
        <w:rPr>
          <w:b/>
        </w:rPr>
      </w:pPr>
    </w:p>
    <w:p w:rsidR="00CE14E4" w:rsidRDefault="00CE14E4" w:rsidP="004701CE">
      <w:pPr>
        <w:rPr>
          <w:b/>
        </w:rPr>
      </w:pPr>
    </w:p>
    <w:p w:rsidR="00CE14E4" w:rsidRDefault="00CE14E4" w:rsidP="004701CE">
      <w:pPr>
        <w:rPr>
          <w:b/>
        </w:rPr>
      </w:pPr>
      <w:r>
        <w:rPr>
          <w:b/>
        </w:rPr>
        <w:t xml:space="preserve">Now to confirm the highest normal from we can confirm that it satisfy 2NF and there is no Transitive dependencies as well in both the decomposed relation, </w:t>
      </w:r>
      <w:proofErr w:type="gramStart"/>
      <w:r>
        <w:rPr>
          <w:b/>
        </w:rPr>
        <w:t>So</w:t>
      </w:r>
      <w:proofErr w:type="gramEnd"/>
      <w:r>
        <w:rPr>
          <w:b/>
        </w:rPr>
        <w:t xml:space="preserve"> this is definitely in 3NF.</w:t>
      </w:r>
    </w:p>
    <w:p w:rsidR="00CE14E4" w:rsidRDefault="00CE14E4" w:rsidP="004701CE">
      <w:pPr>
        <w:rPr>
          <w:b/>
        </w:rPr>
      </w:pPr>
    </w:p>
    <w:p w:rsidR="00CE14E4" w:rsidRDefault="00CE14E4" w:rsidP="004701CE">
      <w:pPr>
        <w:rPr>
          <w:b/>
        </w:rPr>
      </w:pPr>
      <w:r>
        <w:rPr>
          <w:b/>
        </w:rPr>
        <w:t xml:space="preserve">Lastly each non trivial FD, </w:t>
      </w:r>
      <w:r w:rsidR="00521F1D">
        <w:rPr>
          <w:b/>
        </w:rPr>
        <w:t xml:space="preserve">determinant is a </w:t>
      </w:r>
      <w:proofErr w:type="spellStart"/>
      <w:r w:rsidR="00521F1D">
        <w:rPr>
          <w:b/>
        </w:rPr>
        <w:t>Superkey</w:t>
      </w:r>
      <w:proofErr w:type="spellEnd"/>
      <w:r w:rsidR="00521F1D">
        <w:rPr>
          <w:b/>
        </w:rPr>
        <w:t xml:space="preserve"> and as per the definition if any relation is in 3NF and </w:t>
      </w:r>
      <w:r w:rsidR="00521F1D" w:rsidRPr="00521F1D">
        <w:rPr>
          <w:b/>
        </w:rPr>
        <w:t xml:space="preserve">if every functional dependency X </w:t>
      </w:r>
      <w:r w:rsidR="00521F1D" w:rsidRPr="00521F1D">
        <w:rPr>
          <w:rFonts w:ascii="Times New Roman" w:hAnsi="Times New Roman" w:cs="Times New Roman"/>
          <w:b/>
        </w:rPr>
        <w:t>→</w:t>
      </w:r>
      <w:r w:rsidR="00521F1D" w:rsidRPr="00521F1D">
        <w:rPr>
          <w:b/>
        </w:rPr>
        <w:t xml:space="preserve"> Y, X is the super key of the table</w:t>
      </w:r>
      <w:r w:rsidR="00521F1D">
        <w:rPr>
          <w:b/>
        </w:rPr>
        <w:t xml:space="preserve"> then Relation is in BCNF.</w:t>
      </w:r>
    </w:p>
    <w:p w:rsidR="00521F1D" w:rsidRDefault="00521F1D" w:rsidP="004701CE">
      <w:pPr>
        <w:rPr>
          <w:b/>
        </w:rPr>
      </w:pPr>
    </w:p>
    <w:p w:rsidR="00521F1D" w:rsidRDefault="00521F1D" w:rsidP="004701CE">
      <w:pPr>
        <w:rPr>
          <w:b/>
        </w:rPr>
      </w:pPr>
      <w:r>
        <w:rPr>
          <w:b/>
        </w:rPr>
        <w:t xml:space="preserve">Apart from this other 4 relation are already in 3NF as does not have transitive dependencies and also determinant is a </w:t>
      </w:r>
      <w:proofErr w:type="spellStart"/>
      <w:r>
        <w:rPr>
          <w:b/>
        </w:rPr>
        <w:t>Superkey</w:t>
      </w:r>
      <w:proofErr w:type="spellEnd"/>
      <w:r>
        <w:rPr>
          <w:b/>
        </w:rPr>
        <w:t xml:space="preserve"> in call cases.</w:t>
      </w:r>
    </w:p>
    <w:p w:rsidR="00521F1D" w:rsidRDefault="00521F1D" w:rsidP="004701CE">
      <w:pPr>
        <w:rPr>
          <w:b/>
        </w:rPr>
      </w:pPr>
    </w:p>
    <w:p w:rsidR="00521F1D" w:rsidRDefault="00521F1D" w:rsidP="004701CE">
      <w:pPr>
        <w:rPr>
          <w:b/>
        </w:rPr>
      </w:pPr>
      <w:r>
        <w:rPr>
          <w:b/>
        </w:rPr>
        <w:t>So we can c</w:t>
      </w:r>
      <w:r w:rsidR="005557BF">
        <w:rPr>
          <w:b/>
        </w:rPr>
        <w:t>onclude that Relations are in BC</w:t>
      </w:r>
      <w:r>
        <w:rPr>
          <w:b/>
        </w:rPr>
        <w:t>NF normal form</w:t>
      </w:r>
    </w:p>
    <w:p w:rsidR="00EA235C" w:rsidRDefault="00EA235C" w:rsidP="00EA235C">
      <w:pPr>
        <w:pStyle w:val="Heading2"/>
      </w:pPr>
    </w:p>
    <w:p w:rsidR="00EA235C" w:rsidRDefault="00EA235C" w:rsidP="00EA235C">
      <w:pPr>
        <w:pStyle w:val="Heading2"/>
      </w:pPr>
      <w:bookmarkStart w:id="18" w:name="_Toc69236913"/>
      <w:r>
        <w:t>To check Dependency Preservation</w:t>
      </w:r>
      <w:bookmarkEnd w:id="18"/>
      <w:r>
        <w:t xml:space="preserve"> </w:t>
      </w:r>
    </w:p>
    <w:p w:rsidR="005557BF" w:rsidRDefault="00EA235C" w:rsidP="004701CE">
      <w:pPr>
        <w:rPr>
          <w:b/>
        </w:rPr>
      </w:pPr>
      <w:r>
        <w:rPr>
          <w:b/>
        </w:rPr>
        <w:t>Original Relation and Functional dependencies</w:t>
      </w:r>
    </w:p>
    <w:p w:rsidR="00EA235C" w:rsidRDefault="00EA235C" w:rsidP="004701CE">
      <w:pPr>
        <w:rPr>
          <w:b/>
        </w:rPr>
      </w:pPr>
    </w:p>
    <w:p w:rsidR="00EA235C" w:rsidRDefault="00EA235C" w:rsidP="00EA235C">
      <w:proofErr w:type="gramStart"/>
      <w:r>
        <w:t>R(</w:t>
      </w:r>
      <w:proofErr w:type="spellStart"/>
      <w:proofErr w:type="gramEnd"/>
      <w:r>
        <w:t>ownerid</w:t>
      </w:r>
      <w:proofErr w:type="spellEnd"/>
      <w:r>
        <w:t xml:space="preserve">, </w:t>
      </w:r>
      <w:proofErr w:type="spellStart"/>
      <w:r>
        <w:t>fistname</w:t>
      </w:r>
      <w:proofErr w:type="spellEnd"/>
      <w:r>
        <w:t xml:space="preserve">, </w:t>
      </w:r>
      <w:proofErr w:type="spellStart"/>
      <w:r>
        <w:t>lastname</w:t>
      </w:r>
      <w:proofErr w:type="spellEnd"/>
      <w:r>
        <w:t xml:space="preserve">, </w:t>
      </w:r>
      <w:proofErr w:type="spellStart"/>
      <w:r>
        <w:t>phoneNumber</w:t>
      </w:r>
      <w:proofErr w:type="spellEnd"/>
      <w:r>
        <w:t>, Address)</w:t>
      </w:r>
    </w:p>
    <w:p w:rsidR="00EA235C" w:rsidRDefault="00EA235C" w:rsidP="00EA235C">
      <w:proofErr w:type="gramStart"/>
      <w:r>
        <w:t>F{</w:t>
      </w:r>
      <w:proofErr w:type="spellStart"/>
      <w:proofErr w:type="gramEnd"/>
      <w:r>
        <w:t>ownerid</w:t>
      </w:r>
      <w:proofErr w:type="spellEnd"/>
      <w:r>
        <w:sym w:font="Wingdings" w:char="F0E0"/>
      </w:r>
      <w:proofErr w:type="spellStart"/>
      <w:r>
        <w:t>firstname,LastName,Phonenumber,Address</w:t>
      </w:r>
      <w:proofErr w:type="spellEnd"/>
      <w:r>
        <w:t xml:space="preserve">, </w:t>
      </w:r>
      <w:proofErr w:type="spellStart"/>
      <w:r>
        <w:t>PhoneNumber</w:t>
      </w:r>
      <w:proofErr w:type="spellEnd"/>
      <w:r>
        <w:t>-&gt;Address}</w:t>
      </w:r>
    </w:p>
    <w:p w:rsidR="00EA235C" w:rsidRDefault="00EA235C" w:rsidP="00EA235C"/>
    <w:p w:rsidR="00EA235C" w:rsidRDefault="00EA235C" w:rsidP="004701CE">
      <w:pPr>
        <w:rPr>
          <w:b/>
        </w:rPr>
      </w:pPr>
      <w:r>
        <w:rPr>
          <w:b/>
        </w:rPr>
        <w:t>Decomposed relation</w:t>
      </w:r>
    </w:p>
    <w:p w:rsidR="00EA235C" w:rsidRPr="00CE14E4" w:rsidRDefault="00EA235C" w:rsidP="00EA235C">
      <w:pPr>
        <w:rPr>
          <w:b/>
          <w:sz w:val="22"/>
          <w:szCs w:val="22"/>
        </w:rPr>
      </w:pPr>
      <w:proofErr w:type="gramStart"/>
      <w:r w:rsidRPr="00CE14E4">
        <w:rPr>
          <w:b/>
          <w:sz w:val="22"/>
          <w:szCs w:val="22"/>
        </w:rPr>
        <w:t>R11{</w:t>
      </w:r>
      <w:proofErr w:type="gramEnd"/>
      <w:r w:rsidRPr="00CE14E4">
        <w:rPr>
          <w:b/>
          <w:sz w:val="22"/>
          <w:szCs w:val="22"/>
        </w:rPr>
        <w:t xml:space="preserve"> </w:t>
      </w:r>
      <w:proofErr w:type="spellStart"/>
      <w:r w:rsidRPr="00CE14E4">
        <w:rPr>
          <w:b/>
          <w:sz w:val="22"/>
          <w:szCs w:val="22"/>
        </w:rPr>
        <w:t>phoneNumber</w:t>
      </w:r>
      <w:proofErr w:type="spellEnd"/>
      <w:r w:rsidRPr="00CE14E4">
        <w:rPr>
          <w:b/>
          <w:sz w:val="22"/>
          <w:szCs w:val="22"/>
        </w:rPr>
        <w:t>, Address }  ,</w:t>
      </w:r>
    </w:p>
    <w:p w:rsidR="00EA235C" w:rsidRPr="00CE14E4" w:rsidRDefault="00EA235C" w:rsidP="00EA235C">
      <w:pPr>
        <w:rPr>
          <w:b/>
          <w:sz w:val="22"/>
          <w:szCs w:val="22"/>
        </w:rPr>
      </w:pPr>
      <w:proofErr w:type="gramStart"/>
      <w:r w:rsidRPr="00CE14E4">
        <w:rPr>
          <w:b/>
          <w:sz w:val="22"/>
          <w:szCs w:val="22"/>
        </w:rPr>
        <w:t>R12{</w:t>
      </w:r>
      <w:proofErr w:type="spellStart"/>
      <w:proofErr w:type="gramEnd"/>
      <w:r w:rsidRPr="00CE14E4">
        <w:rPr>
          <w:b/>
          <w:sz w:val="22"/>
          <w:szCs w:val="22"/>
        </w:rPr>
        <w:t>Ownerid</w:t>
      </w:r>
      <w:proofErr w:type="spellEnd"/>
      <w:r w:rsidRPr="00CE14E4">
        <w:rPr>
          <w:b/>
          <w:sz w:val="22"/>
          <w:szCs w:val="22"/>
        </w:rPr>
        <w:t xml:space="preserve">, </w:t>
      </w:r>
      <w:proofErr w:type="spellStart"/>
      <w:r w:rsidRPr="00CE14E4">
        <w:rPr>
          <w:b/>
          <w:sz w:val="22"/>
          <w:szCs w:val="22"/>
        </w:rPr>
        <w:t>firstname</w:t>
      </w:r>
      <w:proofErr w:type="spellEnd"/>
      <w:r w:rsidRPr="00CE14E4">
        <w:rPr>
          <w:b/>
          <w:sz w:val="22"/>
          <w:szCs w:val="22"/>
        </w:rPr>
        <w:t xml:space="preserve">, </w:t>
      </w:r>
      <w:proofErr w:type="spellStart"/>
      <w:r w:rsidRPr="00CE14E4">
        <w:rPr>
          <w:b/>
          <w:sz w:val="22"/>
          <w:szCs w:val="22"/>
        </w:rPr>
        <w:t>lastname,PhoneNumber</w:t>
      </w:r>
      <w:proofErr w:type="spellEnd"/>
      <w:r w:rsidRPr="00CE14E4">
        <w:rPr>
          <w:b/>
          <w:sz w:val="22"/>
          <w:szCs w:val="22"/>
        </w:rPr>
        <w:t>} with functional dependencies as</w:t>
      </w:r>
    </w:p>
    <w:p w:rsidR="00EA235C" w:rsidRDefault="00EA235C" w:rsidP="00EA235C">
      <w:pPr>
        <w:rPr>
          <w:b/>
        </w:rPr>
      </w:pPr>
    </w:p>
    <w:p w:rsidR="00EA235C" w:rsidRPr="00CE14E4" w:rsidRDefault="00EA235C" w:rsidP="00EA235C">
      <w:pPr>
        <w:rPr>
          <w:b/>
          <w:sz w:val="22"/>
          <w:szCs w:val="22"/>
        </w:rPr>
      </w:pPr>
      <w:proofErr w:type="gramStart"/>
      <w:r w:rsidRPr="00CE14E4">
        <w:rPr>
          <w:b/>
          <w:sz w:val="22"/>
          <w:szCs w:val="22"/>
        </w:rPr>
        <w:lastRenderedPageBreak/>
        <w:t>F11{</w:t>
      </w:r>
      <w:proofErr w:type="spellStart"/>
      <w:proofErr w:type="gramEnd"/>
      <w:r w:rsidRPr="00CE14E4">
        <w:rPr>
          <w:b/>
          <w:sz w:val="22"/>
          <w:szCs w:val="22"/>
        </w:rPr>
        <w:t>PhoneNumber</w:t>
      </w:r>
      <w:proofErr w:type="spellEnd"/>
      <w:r w:rsidRPr="00CE14E4">
        <w:rPr>
          <w:b/>
          <w:sz w:val="22"/>
          <w:szCs w:val="22"/>
        </w:rPr>
        <w:sym w:font="Wingdings" w:char="F0E0"/>
      </w:r>
      <w:r w:rsidRPr="00CE14E4">
        <w:rPr>
          <w:b/>
          <w:sz w:val="22"/>
          <w:szCs w:val="22"/>
        </w:rPr>
        <w:t xml:space="preserve">Address} and F12{ </w:t>
      </w:r>
      <w:proofErr w:type="spellStart"/>
      <w:r w:rsidRPr="00CE14E4">
        <w:rPr>
          <w:b/>
          <w:sz w:val="22"/>
          <w:szCs w:val="22"/>
        </w:rPr>
        <w:t>ownerid</w:t>
      </w:r>
      <w:proofErr w:type="spellEnd"/>
      <w:r w:rsidRPr="00CE14E4">
        <w:rPr>
          <w:b/>
          <w:sz w:val="22"/>
          <w:szCs w:val="22"/>
        </w:rPr>
        <w:t xml:space="preserve">-&gt; </w:t>
      </w:r>
      <w:proofErr w:type="spellStart"/>
      <w:r w:rsidRPr="00CE14E4">
        <w:rPr>
          <w:b/>
          <w:sz w:val="22"/>
          <w:szCs w:val="22"/>
        </w:rPr>
        <w:t>firstname</w:t>
      </w:r>
      <w:proofErr w:type="spellEnd"/>
      <w:r w:rsidRPr="00CE14E4">
        <w:rPr>
          <w:b/>
          <w:sz w:val="22"/>
          <w:szCs w:val="22"/>
        </w:rPr>
        <w:t xml:space="preserve">, </w:t>
      </w:r>
      <w:proofErr w:type="spellStart"/>
      <w:r w:rsidRPr="00CE14E4">
        <w:rPr>
          <w:b/>
          <w:sz w:val="22"/>
          <w:szCs w:val="22"/>
        </w:rPr>
        <w:t>lastname,PhoneNumber</w:t>
      </w:r>
      <w:proofErr w:type="spellEnd"/>
      <w:r w:rsidRPr="00CE14E4">
        <w:rPr>
          <w:b/>
          <w:sz w:val="22"/>
          <w:szCs w:val="22"/>
        </w:rPr>
        <w:t>}</w:t>
      </w:r>
    </w:p>
    <w:p w:rsidR="00EA235C" w:rsidRDefault="00EA235C" w:rsidP="004701CE">
      <w:pPr>
        <w:rPr>
          <w:b/>
        </w:rPr>
      </w:pPr>
      <w:r>
        <w:rPr>
          <w:b/>
        </w:rPr>
        <w:t>Now to check dependency pre</w:t>
      </w:r>
      <w:r w:rsidR="00887794">
        <w:rPr>
          <w:b/>
        </w:rPr>
        <w:t>servation we need to do union of</w:t>
      </w:r>
      <w:r>
        <w:rPr>
          <w:b/>
        </w:rPr>
        <w:t xml:space="preserve"> new Functional dependency </w:t>
      </w:r>
    </w:p>
    <w:p w:rsidR="00887794" w:rsidRDefault="00887794" w:rsidP="004701CE">
      <w:pPr>
        <w:rPr>
          <w:b/>
        </w:rPr>
      </w:pPr>
    </w:p>
    <w:p w:rsidR="00887794" w:rsidRDefault="00887794" w:rsidP="00887794">
      <w:pPr>
        <w:rPr>
          <w:b/>
          <w:sz w:val="22"/>
          <w:szCs w:val="22"/>
        </w:rPr>
      </w:pPr>
      <w:proofErr w:type="gramStart"/>
      <w:r w:rsidRPr="00CE14E4">
        <w:rPr>
          <w:b/>
          <w:sz w:val="22"/>
          <w:szCs w:val="22"/>
        </w:rPr>
        <w:t>F11{</w:t>
      </w:r>
      <w:proofErr w:type="spellStart"/>
      <w:proofErr w:type="gramEnd"/>
      <w:r w:rsidRPr="00CE14E4">
        <w:rPr>
          <w:b/>
          <w:sz w:val="22"/>
          <w:szCs w:val="22"/>
        </w:rPr>
        <w:t>PhoneNumber</w:t>
      </w:r>
      <w:proofErr w:type="spellEnd"/>
      <w:r w:rsidRPr="00CE14E4">
        <w:rPr>
          <w:b/>
          <w:sz w:val="22"/>
          <w:szCs w:val="22"/>
        </w:rPr>
        <w:sym w:font="Wingdings" w:char="F0E0"/>
      </w:r>
      <w:r w:rsidRPr="00CE14E4">
        <w:rPr>
          <w:b/>
          <w:sz w:val="22"/>
          <w:szCs w:val="22"/>
        </w:rPr>
        <w:t xml:space="preserve">Address} </w:t>
      </w:r>
      <w:r>
        <w:rPr>
          <w:b/>
          <w:sz w:val="22"/>
          <w:szCs w:val="22"/>
        </w:rPr>
        <w:t>Union</w:t>
      </w:r>
      <w:r w:rsidRPr="00CE14E4">
        <w:rPr>
          <w:b/>
          <w:sz w:val="22"/>
          <w:szCs w:val="22"/>
        </w:rPr>
        <w:t xml:space="preserve"> F12{ </w:t>
      </w:r>
      <w:proofErr w:type="spellStart"/>
      <w:r w:rsidRPr="00CE14E4">
        <w:rPr>
          <w:b/>
          <w:sz w:val="22"/>
          <w:szCs w:val="22"/>
        </w:rPr>
        <w:t>ownerid</w:t>
      </w:r>
      <w:proofErr w:type="spellEnd"/>
      <w:r w:rsidRPr="00CE14E4">
        <w:rPr>
          <w:b/>
          <w:sz w:val="22"/>
          <w:szCs w:val="22"/>
        </w:rPr>
        <w:t xml:space="preserve">-&gt; </w:t>
      </w:r>
      <w:proofErr w:type="spellStart"/>
      <w:r w:rsidRPr="00CE14E4">
        <w:rPr>
          <w:b/>
          <w:sz w:val="22"/>
          <w:szCs w:val="22"/>
        </w:rPr>
        <w:t>firstname</w:t>
      </w:r>
      <w:proofErr w:type="spellEnd"/>
      <w:r w:rsidRPr="00CE14E4">
        <w:rPr>
          <w:b/>
          <w:sz w:val="22"/>
          <w:szCs w:val="22"/>
        </w:rPr>
        <w:t xml:space="preserve">, </w:t>
      </w:r>
      <w:proofErr w:type="spellStart"/>
      <w:r w:rsidRPr="00CE14E4">
        <w:rPr>
          <w:b/>
          <w:sz w:val="22"/>
          <w:szCs w:val="22"/>
        </w:rPr>
        <w:t>lastname,PhoneNumber</w:t>
      </w:r>
      <w:proofErr w:type="spellEnd"/>
      <w:r w:rsidRPr="00CE14E4">
        <w:rPr>
          <w:b/>
          <w:sz w:val="22"/>
          <w:szCs w:val="22"/>
        </w:rPr>
        <w:t>}</w:t>
      </w:r>
    </w:p>
    <w:p w:rsidR="00887794" w:rsidRDefault="00887794" w:rsidP="00887794">
      <w:pPr>
        <w:rPr>
          <w:b/>
          <w:sz w:val="22"/>
          <w:szCs w:val="22"/>
        </w:rPr>
      </w:pPr>
    </w:p>
    <w:p w:rsidR="00887794" w:rsidRDefault="00E04AE9" w:rsidP="004701CE">
      <w:pPr>
        <w:rPr>
          <w:b/>
        </w:rPr>
      </w:pPr>
      <w:r>
        <w:rPr>
          <w:b/>
        </w:rPr>
        <w:t>As we can see every FD of original Relation is member of decomposed relation and hence we can say above decomposition is a dependency preservation</w:t>
      </w:r>
    </w:p>
    <w:p w:rsidR="00EA235C" w:rsidRDefault="00EA235C" w:rsidP="004701CE">
      <w:pPr>
        <w:rPr>
          <w:b/>
        </w:rPr>
      </w:pPr>
    </w:p>
    <w:p w:rsidR="005557BF" w:rsidRDefault="005557BF" w:rsidP="005557BF">
      <w:pPr>
        <w:pStyle w:val="Heading2"/>
      </w:pPr>
      <w:bookmarkStart w:id="19" w:name="_Toc69236914"/>
      <w:r>
        <w:t>To check the above decomposition is Lossless Join</w:t>
      </w:r>
      <w:bookmarkEnd w:id="19"/>
    </w:p>
    <w:p w:rsidR="005557BF" w:rsidRDefault="005557BF" w:rsidP="004701CE">
      <w:pPr>
        <w:rPr>
          <w:b/>
        </w:rPr>
      </w:pPr>
      <w:r>
        <w:rPr>
          <w:b/>
        </w:rPr>
        <w:t>Step1- To union both the relation to check if all the attribute are there or not as that of original relation.</w:t>
      </w:r>
    </w:p>
    <w:p w:rsidR="005557BF" w:rsidRDefault="005557BF" w:rsidP="004701CE">
      <w:pPr>
        <w:rPr>
          <w:b/>
        </w:rPr>
      </w:pPr>
      <w:r>
        <w:rPr>
          <w:b/>
        </w:rPr>
        <w:t>In our case if we do union we can get all the attribute of the original relation</w:t>
      </w:r>
    </w:p>
    <w:p w:rsidR="005557BF" w:rsidRDefault="005557BF" w:rsidP="004701CE">
      <w:pPr>
        <w:rPr>
          <w:b/>
        </w:rPr>
      </w:pPr>
    </w:p>
    <w:p w:rsidR="005557BF" w:rsidRDefault="005557BF" w:rsidP="004701CE">
      <w:pPr>
        <w:rPr>
          <w:b/>
        </w:rPr>
      </w:pPr>
      <w:r>
        <w:rPr>
          <w:b/>
        </w:rPr>
        <w:t xml:space="preserve">Spep2- To check by doing a natural join among two decomposed relation. </w:t>
      </w:r>
    </w:p>
    <w:p w:rsidR="005557BF" w:rsidRDefault="005557BF" w:rsidP="004701CE">
      <w:pPr>
        <w:rPr>
          <w:b/>
        </w:rPr>
      </w:pPr>
      <w:proofErr w:type="gramStart"/>
      <w:r>
        <w:rPr>
          <w:b/>
        </w:rPr>
        <w:t>R1112{</w:t>
      </w:r>
      <w:proofErr w:type="gramEnd"/>
      <w:r w:rsidRPr="005557BF">
        <w:t xml:space="preserve"> </w:t>
      </w:r>
      <w:proofErr w:type="spellStart"/>
      <w:r>
        <w:t>ownerid</w:t>
      </w:r>
      <w:proofErr w:type="spellEnd"/>
      <w:r>
        <w:t xml:space="preserve">, </w:t>
      </w:r>
      <w:proofErr w:type="spellStart"/>
      <w:r>
        <w:t>fistname</w:t>
      </w:r>
      <w:proofErr w:type="spellEnd"/>
      <w:r>
        <w:t xml:space="preserve">, </w:t>
      </w:r>
      <w:proofErr w:type="spellStart"/>
      <w:r>
        <w:t>lastname</w:t>
      </w:r>
      <w:proofErr w:type="spellEnd"/>
      <w:r>
        <w:t xml:space="preserve">, </w:t>
      </w:r>
      <w:proofErr w:type="spellStart"/>
      <w:r>
        <w:t>phoneNumber</w:t>
      </w:r>
      <w:proofErr w:type="spellEnd"/>
      <w:r>
        <w:t>, Address</w:t>
      </w:r>
      <w:r>
        <w:rPr>
          <w:b/>
        </w:rPr>
        <w:t xml:space="preserve"> }</w:t>
      </w:r>
    </w:p>
    <w:p w:rsidR="005557BF" w:rsidRDefault="005557BF" w:rsidP="004701CE">
      <w:pPr>
        <w:rPr>
          <w:b/>
        </w:rPr>
      </w:pPr>
      <w:r>
        <w:rPr>
          <w:b/>
        </w:rPr>
        <w:t xml:space="preserve">In our case </w:t>
      </w:r>
      <w:proofErr w:type="spellStart"/>
      <w:r>
        <w:rPr>
          <w:b/>
        </w:rPr>
        <w:t>PhoneNumber</w:t>
      </w:r>
      <w:proofErr w:type="spellEnd"/>
      <w:r>
        <w:rPr>
          <w:b/>
        </w:rPr>
        <w:t xml:space="preserve"> is a common attribute and hence we can do Natural join among both the relation and Phone Number is Candidate key of relation R11.</w:t>
      </w:r>
    </w:p>
    <w:p w:rsidR="005557BF" w:rsidRDefault="00EA235C" w:rsidP="004701CE">
      <w:pPr>
        <w:rPr>
          <w:b/>
        </w:rPr>
      </w:pPr>
      <w:r>
        <w:rPr>
          <w:b/>
        </w:rPr>
        <w:t xml:space="preserve">As both the Condition satisfies we can conclude that above decomposition is Lossless join decomposition </w:t>
      </w:r>
    </w:p>
    <w:p w:rsidR="00521F1D" w:rsidRDefault="00521F1D" w:rsidP="004701CE">
      <w:pPr>
        <w:rPr>
          <w:b/>
        </w:rPr>
      </w:pPr>
    </w:p>
    <w:p w:rsidR="00521F1D" w:rsidRDefault="00521F1D" w:rsidP="004701CE">
      <w:pPr>
        <w:rPr>
          <w:b/>
        </w:rPr>
      </w:pPr>
    </w:p>
    <w:p w:rsidR="00521F1D" w:rsidRPr="00CE14E4" w:rsidRDefault="00521F1D" w:rsidP="004701CE">
      <w:pPr>
        <w:rPr>
          <w:b/>
        </w:rPr>
      </w:pPr>
    </w:p>
    <w:p w:rsidR="00482D39" w:rsidRDefault="00482D39" w:rsidP="004701CE"/>
    <w:p w:rsidR="00482D39" w:rsidRDefault="00482D39" w:rsidP="004701CE"/>
    <w:p w:rsidR="00482D39" w:rsidRDefault="00482D39" w:rsidP="004701CE"/>
    <w:p w:rsidR="00482D39" w:rsidRDefault="00482D39" w:rsidP="004701CE"/>
    <w:p w:rsidR="0085469C" w:rsidRDefault="0085469C" w:rsidP="004701CE"/>
    <w:p w:rsidR="002520C9" w:rsidRDefault="002520C9" w:rsidP="002520C9">
      <w:pPr>
        <w:pStyle w:val="Heading1"/>
      </w:pPr>
      <w:bookmarkStart w:id="20" w:name="_Toc69236915"/>
      <w:r>
        <w:lastRenderedPageBreak/>
        <w:t>IMPLEMENTION:</w:t>
      </w:r>
      <w:bookmarkEnd w:id="20"/>
    </w:p>
    <w:p w:rsidR="00DB08E9" w:rsidRPr="00DB08E9" w:rsidRDefault="00DB08E9" w:rsidP="002411CB">
      <w:pPr>
        <w:pStyle w:val="Heading2"/>
      </w:pPr>
      <w:bookmarkStart w:id="21" w:name="_Toc69236916"/>
      <w:r>
        <w:t>Create Tables:</w:t>
      </w:r>
      <w:bookmarkEnd w:id="21"/>
    </w:p>
    <w:p w:rsidR="00DB08E9" w:rsidRDefault="00DB08E9" w:rsidP="002520C9"/>
    <w:p w:rsidR="00DB08E9" w:rsidRDefault="00DB08E9" w:rsidP="002411CB">
      <w:pPr>
        <w:pStyle w:val="Heading3"/>
      </w:pPr>
      <w:bookmarkStart w:id="22" w:name="_Toc69236917"/>
      <w:r>
        <w:t>VMS_CAR</w:t>
      </w:r>
      <w:bookmarkEnd w:id="22"/>
    </w:p>
    <w:p w:rsidR="00DB08E9" w:rsidRDefault="00DB08E9" w:rsidP="002520C9"/>
    <w:p w:rsidR="002520C9" w:rsidRDefault="00DB08E9" w:rsidP="002520C9">
      <w:r w:rsidRPr="00DB08E9">
        <w:t>CREATE TABLE "SYSTEM"."V</w:t>
      </w:r>
      <w:r>
        <w:t>MS_CAR"    (</w:t>
      </w:r>
      <w:r>
        <w:tab/>
        <w:t>"CAR_ID" NUMBER(*,0</w:t>
      </w:r>
      <w:r w:rsidRPr="00DB08E9">
        <w:t xml:space="preserve">) NOT NULL ENABLE, </w:t>
      </w:r>
      <w:r w:rsidRPr="00DB08E9">
        <w:tab/>
        <w:t xml:space="preserve">"CARREGISTRATIONNUMBER" NUMBER NOT NULL ENABLE, </w:t>
      </w:r>
      <w:r w:rsidRPr="00DB08E9">
        <w:tab/>
        <w:t xml:space="preserve">"TRANSMISSION" VARCHAR2(1 BYTE), </w:t>
      </w:r>
      <w:r w:rsidRPr="00DB08E9">
        <w:tab/>
        <w:t xml:space="preserve">"PRODUCTION_YEAR" NUMBER(*,0), </w:t>
      </w:r>
      <w:r w:rsidRPr="00DB08E9">
        <w:tab/>
        <w:t xml:space="preserve">"STORE_ID" NUMBER(*,0) NOT NULL ENABLE, </w:t>
      </w:r>
      <w:r w:rsidRPr="00DB08E9">
        <w:tab/>
        <w:t xml:space="preserve">"CARTYPE" VARCHAR2(20 BYTE) NOT NULL ENABLE, </w:t>
      </w:r>
      <w:r w:rsidRPr="00DB08E9">
        <w:tab/>
        <w:t xml:space="preserve">"OWNERID" NUMBER NOT NULL ENABLE, </w:t>
      </w:r>
      <w:r w:rsidRPr="00DB08E9">
        <w:tab/>
        <w:t xml:space="preserve"> CHECK (Transmission in ('a', 'm')) ENABLE, </w:t>
      </w:r>
      <w:r w:rsidRPr="00DB08E9">
        <w:tab/>
        <w:t xml:space="preserve"> CONSTRAINT "CARPK" PRIMARY KEY ("CAR_ID")  USING INDEX PCTFREE 10 INITRANS 2 MAXTRANS 255 COMPUTE STATISTICS   STORAGE(INITIAL 65536 NEXT 1048576 MINEXTENTS 1 MAXEXTENTS 2147483645  PCTINCREASE 0 FREELISTS 1 FREELIST GROUPS 1 BUFFER_POOL DEFAULT FLASH_CACHE DEFAULT CELL_FLASH_CACHE DEFAULT)  TABLESPACE "SYSTEM"  ENABLE, </w:t>
      </w:r>
      <w:r w:rsidRPr="00DB08E9">
        <w:tab/>
        <w:t xml:space="preserve"> FOREIGN KEY ("STORE_ID")</w:t>
      </w:r>
      <w:r w:rsidRPr="00DB08E9">
        <w:tab/>
        <w:t xml:space="preserve">  REFERENCES "SYSTEM"."VMS_STORE" ("STORE_ID") ON DELETE SET NULL ENABLE, </w:t>
      </w:r>
      <w:r w:rsidRPr="00DB08E9">
        <w:tab/>
        <w:t xml:space="preserve"> CONSTRAINT "CARTYPE_FK" FOREIGN KEY ("CARTYPE")</w:t>
      </w:r>
      <w:r w:rsidRPr="00DB08E9">
        <w:tab/>
        <w:t xml:space="preserve">  REFERENCES "SYSTEM"."VMS_CARTYPE" ("CARTYPE") ENABLE, </w:t>
      </w:r>
      <w:r w:rsidRPr="00DB08E9">
        <w:tab/>
        <w:t xml:space="preserve"> CONSTRAINT "OWNER_FK" FOREIGN KEY ("OWNERID")</w:t>
      </w:r>
      <w:r w:rsidRPr="00DB08E9">
        <w:tab/>
        <w:t xml:space="preserve">  REFERENCES "SYSTEM"."VMS_OWNER" ("OWNER_ID") ENABLE   ) PCTFREE 10 PCTUSED 40 INITRANS 1 MAXTRANS 255 NOCOMPRESS </w:t>
      </w:r>
      <w:proofErr w:type="gramStart"/>
      <w:r w:rsidRPr="00DB08E9">
        <w:t>LOGGING  STORAGE</w:t>
      </w:r>
      <w:proofErr w:type="gramEnd"/>
      <w:r w:rsidRPr="00DB08E9">
        <w:t>(INITIAL 65536 NEXT 1048576 MINEXTENTS 1 MAXEXTENTS 2147483645  PCTINCREASE 0 FREELISTS 1 FREELIST GROUPS 1 BUFFER_POOL DEFAULT FLASH_CACHE DEFAULT CELL_FLASH_CACHE DEFAULT)  TABLESPACE "SYSTEM" ;</w:t>
      </w:r>
    </w:p>
    <w:p w:rsidR="00DB08E9" w:rsidRDefault="00DB08E9" w:rsidP="002411CB">
      <w:pPr>
        <w:pStyle w:val="Heading3"/>
      </w:pPr>
      <w:bookmarkStart w:id="23" w:name="_Toc69236918"/>
      <w:proofErr w:type="spellStart"/>
      <w:r>
        <w:t>Car_TYPE</w:t>
      </w:r>
      <w:bookmarkEnd w:id="23"/>
      <w:proofErr w:type="spellEnd"/>
    </w:p>
    <w:p w:rsidR="00DB08E9" w:rsidRDefault="00DB08E9" w:rsidP="002520C9">
      <w:r w:rsidRPr="00DB08E9">
        <w:t xml:space="preserve">  CREATE TABLE "SYSTEM"."VMS_CARTYPE"    (</w:t>
      </w:r>
      <w:r w:rsidRPr="00DB08E9">
        <w:tab/>
        <w:t xml:space="preserve">"CARTYPE" VARCHAR2(20 BYTE) NOT NULL ENABLE, </w:t>
      </w:r>
      <w:r w:rsidRPr="00DB08E9">
        <w:tab/>
        <w:t xml:space="preserve">"PRICEPERDAY" NUMBER NOT NULL ENABLE, </w:t>
      </w:r>
      <w:r w:rsidRPr="00DB08E9">
        <w:tab/>
        <w:t xml:space="preserve"> CONSTRAINT "VMS_CARTYPE_PK" PRIMARY KEY ("CARTYPE")  USING INDEX PCTFREE 10 INITRANS 2 MAXTRANS 255 COMPUTE STATISTICS   STORAGE(INITIAL 65536 NEXT 1048576 MINEXTENTS 1 MAXEXTENTS 2147483645  PCTINCREASE 0 FREELISTS 1 FREELIST GROUPS 1 BUFFER_POOL DEFAULT FLASH_CACHE DEFAULT CELL_FLASH_CACHE DEFAULT)  TABLESPACE "SYSTEM"  ENABLE   ) PCTFREE 10 PCTUSED 40 INITRANS 1 MAXTRANS 255 NOCOMPRESS LOGGING  STORAGE(INITIAL 65536 NEXT 1048576 MINEXTENTS 1 MAXEXTENTS 2147483645  PCTINCREASE 0 FREELISTS 1 FREELIST GROUPS 1 BUFFER_POOL DEFAULT FLASH_CACHE DEFAULT CELL_FLASH_CACHE DEFAULT)  TABLESPACE "SYSTEM" ;</w:t>
      </w:r>
    </w:p>
    <w:p w:rsidR="002411CB" w:rsidRDefault="002411CB" w:rsidP="002411CB">
      <w:pPr>
        <w:pStyle w:val="Heading3"/>
      </w:pPr>
      <w:bookmarkStart w:id="24" w:name="_Toc69236919"/>
      <w:proofErr w:type="spellStart"/>
      <w:r>
        <w:t>VMS_Customer</w:t>
      </w:r>
      <w:bookmarkEnd w:id="24"/>
      <w:proofErr w:type="spellEnd"/>
    </w:p>
    <w:p w:rsidR="002411CB" w:rsidRDefault="002411CB" w:rsidP="002520C9">
      <w:r w:rsidRPr="002411CB">
        <w:t xml:space="preserve">  CREATE TABLE "SYSTEM"."VMS_CUSTOMER"    (</w:t>
      </w:r>
      <w:r w:rsidRPr="002411CB">
        <w:tab/>
        <w:t xml:space="preserve">"CUSTOMER_ID" NUMBER(*,0) NOT NULL ENABLE, </w:t>
      </w:r>
      <w:r w:rsidRPr="002411CB">
        <w:tab/>
        <w:t xml:space="preserve">"NAME" VARCHAR2(35 BYTE), </w:t>
      </w:r>
      <w:r w:rsidRPr="002411CB">
        <w:tab/>
        <w:t xml:space="preserve">"DATE_OF_BIRTH" DATE, </w:t>
      </w:r>
      <w:r w:rsidRPr="002411CB">
        <w:tab/>
        <w:t xml:space="preserve">"GENDER" VARCHAR2(1 BYTE), </w:t>
      </w:r>
      <w:r w:rsidRPr="002411CB">
        <w:tab/>
        <w:t xml:space="preserve">"PHONE" VARCHAR2(15 BYTE), </w:t>
      </w:r>
      <w:r w:rsidRPr="002411CB">
        <w:tab/>
        <w:t xml:space="preserve">"CITY" VARCHAR2(20 BYTE), </w:t>
      </w:r>
      <w:r w:rsidRPr="002411CB">
        <w:tab/>
        <w:t xml:space="preserve"> CHECK (gender in ('m', 'f')) ENABLE, </w:t>
      </w:r>
      <w:r w:rsidRPr="002411CB">
        <w:tab/>
        <w:t xml:space="preserve"> CONSTRAINT "CUSTOMER_PK" PRIMARY KEY ("CUSTOMER_ID")  USING INDEX PCTFREE 10 INITRANS 2 MAXTRANS 255 COMPUTE </w:t>
      </w:r>
      <w:r w:rsidRPr="002411CB">
        <w:lastRenderedPageBreak/>
        <w:t>STATISTICS   STORAGE(INITIAL 65536 NEXT 1048576 MINEXTENTS 1 MAXEXTENTS 2147483645  PCTINCREASE 0 FREELISTS 1 FREELIST GROUPS 1 BUFFER_POOL DEFAULT FLASH_CACHE DEFAULT CELL_FLASH_CACHE DEFAULT)  TABLESPACE "SYSTEM"  ENABLE   ) PCTFREE 10 PCTUSED 40 INITRANS 1 MAXTRANS 255 NOCOMPRESS LOGGING  STORAGE(INITIAL 65536 NEXT 1048576 MINEXTENTS 1 MAXEXTENTS 2147483645  PCTINCREASE 0 FREELISTS 1 FREELIST GROUPS 1 BUFFER_POOL DEFAULT FLASH_CACHE DEFAULT CELL_FLASH_CACHE DEFAULT)  TABLESPACE "SYSTEM" ;</w:t>
      </w:r>
    </w:p>
    <w:p w:rsidR="002520C9" w:rsidRDefault="002411CB" w:rsidP="002411CB">
      <w:pPr>
        <w:pStyle w:val="Heading3"/>
      </w:pPr>
      <w:bookmarkStart w:id="25" w:name="_Toc69236920"/>
      <w:r>
        <w:t>VMS_DRIVER</w:t>
      </w:r>
      <w:bookmarkEnd w:id="25"/>
    </w:p>
    <w:p w:rsidR="002411CB" w:rsidRDefault="002411CB" w:rsidP="002520C9">
      <w:r w:rsidRPr="002411CB">
        <w:t xml:space="preserve">  CREATE TABLE "SYSTEM"."VMS_DRIVER"    (</w:t>
      </w:r>
      <w:r w:rsidRPr="002411CB">
        <w:tab/>
        <w:t xml:space="preserve">"DRIVER_ID" NUMBER NOT NULL ENABLE, </w:t>
      </w:r>
      <w:r w:rsidRPr="002411CB">
        <w:tab/>
        <w:t xml:space="preserve">"DRIVER_LNAME" VARCHAR2(20 BYTE), </w:t>
      </w:r>
      <w:r w:rsidRPr="002411CB">
        <w:tab/>
        <w:t xml:space="preserve">"PHONENUMBER" VARCHAR2(20 BYTE), </w:t>
      </w:r>
      <w:r w:rsidRPr="002411CB">
        <w:tab/>
        <w:t xml:space="preserve">"LICENSENO" VARCHAR2(20 BYTE), </w:t>
      </w:r>
      <w:r w:rsidRPr="002411CB">
        <w:tab/>
        <w:t xml:space="preserve">"DRIVER_FNAME" VARCHAR2(20 BYTE), </w:t>
      </w:r>
      <w:r w:rsidRPr="002411CB">
        <w:tab/>
        <w:t xml:space="preserve"> CONSTRAINT "DRIVER_PK" PRIMARY KEY ("DRIVER_ID")  USING INDEX PCTFREE 10 INITRANS 2 MAXTRANS 255 COMPUTE STATISTICS   STORAGE(INITIAL 65536 NEXT 1048576 MINEXTENTS 1 MAXEXTENTS 2147483645  PCTINCREASE 0 FREELISTS 1 FREELIST GROUPS 1 BUFFER_POOL DEFAULT FLASH_CACHE DEFAULT CELL_FLASH_CACHE DEFAULT)  TABLESPACE "SYSTEM"  ENABLE   ) PCTFREE 10 PCTUSED 40 INITRANS 1 MAXTRANS 255 NOCOMPRESS LOGGING  STORAGE(INITIAL 65536 NEXT 1048576 MINEXTENTS 1 MAXEXTENTS 2147483645  PCTINCREASE 0 FREELISTS 1 FREELIST GROUPS 1 BUFFER_POOL DEFAULT FLASH_CACHE DEFAULT CELL_FLASH_CACHE DEFAULT)  TABLESPACE "SYSTEM" ;</w:t>
      </w:r>
    </w:p>
    <w:p w:rsidR="002411CB" w:rsidRDefault="002411CB" w:rsidP="002520C9"/>
    <w:p w:rsidR="002411CB" w:rsidRDefault="002411CB" w:rsidP="002411CB">
      <w:pPr>
        <w:pStyle w:val="Heading3"/>
      </w:pPr>
      <w:bookmarkStart w:id="26" w:name="_Toc69236921"/>
      <w:r>
        <w:t>VMS_OWNER</w:t>
      </w:r>
      <w:bookmarkEnd w:id="26"/>
    </w:p>
    <w:p w:rsidR="002411CB" w:rsidRDefault="002411CB" w:rsidP="002520C9">
      <w:r w:rsidRPr="002411CB">
        <w:t xml:space="preserve">  CREATE TABLE "SYSTEM"."VMS_OWNER"    (</w:t>
      </w:r>
      <w:r w:rsidRPr="002411CB">
        <w:tab/>
        <w:t xml:space="preserve">"OWNER_ID" NUMBER NOT NULL ENABLE, </w:t>
      </w:r>
      <w:r w:rsidRPr="002411CB">
        <w:tab/>
        <w:t xml:space="preserve">"FNAME" VARCHAR2(20 BYTE), </w:t>
      </w:r>
      <w:r w:rsidRPr="002411CB">
        <w:tab/>
        <w:t xml:space="preserve">"LASTNAME" VARCHAR2(20 BYTE), </w:t>
      </w:r>
      <w:r w:rsidRPr="002411CB">
        <w:tab/>
        <w:t xml:space="preserve">"PHONENO" VARCHAR2(20 BYTE) NOT NULL ENABLE, </w:t>
      </w:r>
      <w:r w:rsidRPr="002411CB">
        <w:tab/>
        <w:t xml:space="preserve">"CITY" VARCHAR2(20 BYTE) NOT NULL ENABLE, </w:t>
      </w:r>
      <w:r w:rsidRPr="002411CB">
        <w:tab/>
        <w:t xml:space="preserve">"ADDRESS" VARCHAR2(20 BYTE), </w:t>
      </w:r>
      <w:r w:rsidRPr="002411CB">
        <w:tab/>
        <w:t xml:space="preserve"> CONSTRAINT "OWNER_PK" PRIMARY KEY ("OWNER_ID")  USING INDEX PCTFREE 10 INITRANS 2 MAXTRANS 255 COMPUTE STATISTICS   STORAGE(INITIAL 65536 NEXT 1048576 MINEXTENTS 1 MAXEXTENTS 2147483645  PCTINCREASE 0 FREELISTS 1 FREELIST GROUPS 1 BUFFER_POOL DEFAULT FLASH_CACHE DEFAULT CELL_FLASH_CACHE DEFAULT)  TABLESPACE "SYSTEM"  ENABLE   ) PCTFREE 10 PCTUSED 40 INITRANS 1 MAXTRANS 255 NOCOMPRESS LOGGING  STORAGE(INITIAL 65536 NEXT 1048576 MINEXTENTS 1 MAXEXTENTS 2147483645  PCTINCREASE 0 FREELISTS 1 FREELIST GROUPS 1 BUFFER_POOL DEFAULT FLASH_CACHE DEFAULT CELL_FLASH_CACHE DEFAULT)  TABLESPACE "SYSTEM" ;</w:t>
      </w:r>
    </w:p>
    <w:p w:rsidR="002411CB" w:rsidRDefault="002411CB" w:rsidP="002411CB">
      <w:pPr>
        <w:pStyle w:val="Heading3"/>
      </w:pPr>
      <w:bookmarkStart w:id="27" w:name="_Toc69236922"/>
      <w:r>
        <w:t>VMS_PAYS</w:t>
      </w:r>
      <w:bookmarkEnd w:id="27"/>
    </w:p>
    <w:p w:rsidR="002411CB" w:rsidRDefault="002411CB" w:rsidP="002520C9">
      <w:r w:rsidRPr="002411CB">
        <w:t xml:space="preserve">  CREATE TABLE "SYSTEM"."VMS_PAYS"    (</w:t>
      </w:r>
      <w:r w:rsidRPr="002411CB">
        <w:tab/>
        <w:t xml:space="preserve">"DATE_OF_PAYMENT" DATE NOT NULL ENABLE, </w:t>
      </w:r>
      <w:r w:rsidRPr="002411CB">
        <w:tab/>
        <w:t xml:space="preserve">"MODE_OF_PAYMENT" VARCHAR2(4 BYTE), </w:t>
      </w:r>
      <w:r w:rsidRPr="002411CB">
        <w:tab/>
        <w:t xml:space="preserve">"TOTALRENTALCOST" NUMBER(20,0), </w:t>
      </w:r>
      <w:r w:rsidRPr="002411CB">
        <w:tab/>
        <w:t xml:space="preserve">"PAYMENTID" NUMBER NOT NULL ENABLE, </w:t>
      </w:r>
      <w:r w:rsidRPr="002411CB">
        <w:tab/>
        <w:t xml:space="preserve">"RESERVATIONNUMBER" NUMBER NOT NULL ENABLE, </w:t>
      </w:r>
      <w:r w:rsidRPr="002411CB">
        <w:tab/>
        <w:t xml:space="preserve">"RENTID" NUMBER NOT NULL ENABLE, </w:t>
      </w:r>
      <w:r w:rsidRPr="002411CB">
        <w:tab/>
        <w:t xml:space="preserve"> CHECK (</w:t>
      </w:r>
      <w:proofErr w:type="spellStart"/>
      <w:r w:rsidRPr="002411CB">
        <w:t>mode_of_payment</w:t>
      </w:r>
      <w:proofErr w:type="spellEnd"/>
      <w:r w:rsidRPr="002411CB">
        <w:t xml:space="preserve"> in ('cash', 'card')) ENABLE, </w:t>
      </w:r>
      <w:r w:rsidRPr="002411CB">
        <w:tab/>
        <w:t xml:space="preserve"> CONSTRAINT "VMS_PAYS_PK" PRIMARY KEY ("PAYMENTID")  USING INDEX PCTFREE 10 INITRANS 2 MAXTRANS 255 COMPUTE STATISTICS   STORAGE(INITIAL 65536 NEXT 1048576 MINEXTENTS </w:t>
      </w:r>
      <w:r w:rsidRPr="002411CB">
        <w:lastRenderedPageBreak/>
        <w:t xml:space="preserve">1 MAXEXTENTS 2147483645  PCTINCREASE 0 FREELISTS 1 FREELIST GROUPS 1 BUFFER_POOL DEFAULT FLASH_CACHE DEFAULT CELL_FLASH_CACHE DEFAULT)  TABLESPACE "SYSTEM"  ENABLE, </w:t>
      </w:r>
      <w:r w:rsidRPr="002411CB">
        <w:tab/>
        <w:t xml:space="preserve"> CONSTRAINT "REGISTRATION_FK" FOREIGN KEY ("RESERVATIONNUMBER")</w:t>
      </w:r>
      <w:r w:rsidRPr="002411CB">
        <w:tab/>
        <w:t xml:space="preserve">  REFERENCES "SYSTEM"."VMS_RESERVATION" ("RESERVATIONID") ENABLE, </w:t>
      </w:r>
      <w:r w:rsidRPr="002411CB">
        <w:tab/>
        <w:t xml:space="preserve"> CONSTRAINT "RENT_ID_FK" FOREIGN KEY ("RENTID")</w:t>
      </w:r>
      <w:r w:rsidRPr="002411CB">
        <w:tab/>
        <w:t xml:space="preserve">  REFERENCES "SYSTEM"."VMS_RENTS" ("RENT_ID") ENABLE   ) PCTFREE 10 PCTUSED 40 INITRANS 1 MAXTRANS 255 NOCOMPRESS </w:t>
      </w:r>
      <w:proofErr w:type="gramStart"/>
      <w:r w:rsidRPr="002411CB">
        <w:t>LOGGING  STORAGE</w:t>
      </w:r>
      <w:proofErr w:type="gramEnd"/>
      <w:r w:rsidRPr="002411CB">
        <w:t>(INITIAL 65536 NEXT 1048576 MINEXTENTS 1 MAXEXTENTS 2147483645  PCTINCREASE 0 FREELISTS 1 FREELIST GROUPS 1 BUFFER_POOL DEFAULT FLASH_CACHE DEFAULT CELL_FLASH_CACHE DEFAULT)  TABLESPACE "SYSTEM" ;</w:t>
      </w:r>
    </w:p>
    <w:p w:rsidR="002411CB" w:rsidRDefault="002411CB" w:rsidP="002411CB">
      <w:pPr>
        <w:pStyle w:val="Heading3"/>
      </w:pPr>
      <w:bookmarkStart w:id="28" w:name="_Toc69236923"/>
      <w:r>
        <w:t>VMS_RENTS</w:t>
      </w:r>
      <w:bookmarkEnd w:id="28"/>
    </w:p>
    <w:p w:rsidR="002411CB" w:rsidRDefault="002411CB" w:rsidP="002520C9">
      <w:r w:rsidRPr="002411CB">
        <w:t xml:space="preserve">  CREATE TABLE "SYSTEM"."VMS_RENTS"    (</w:t>
      </w:r>
      <w:r w:rsidRPr="002411CB">
        <w:tab/>
        <w:t xml:space="preserve">"RENTAL_START_DATE" DATE, </w:t>
      </w:r>
      <w:r w:rsidRPr="002411CB">
        <w:tab/>
        <w:t xml:space="preserve">"RENTAL_END_DATE" DATE, </w:t>
      </w:r>
      <w:r w:rsidRPr="002411CB">
        <w:tab/>
        <w:t xml:space="preserve">"ODOMETER_END_READ" NUMBER(30,0), </w:t>
      </w:r>
      <w:r w:rsidRPr="002411CB">
        <w:tab/>
        <w:t xml:space="preserve">"ODOMETER_START_READ" NUMBER(30,0), </w:t>
      </w:r>
      <w:r w:rsidRPr="002411CB">
        <w:tab/>
        <w:t xml:space="preserve">"RENTALCOST_PER_DAY" NUMBER(30,0), </w:t>
      </w:r>
      <w:r w:rsidRPr="002411CB">
        <w:tab/>
        <w:t xml:space="preserve">"CARPICKUPCITY" VARCHAR2(50 BYTE), </w:t>
      </w:r>
      <w:r w:rsidRPr="002411CB">
        <w:tab/>
        <w:t xml:space="preserve">"CARDROPCITY" VARCHAR2(50 BYTE), </w:t>
      </w:r>
      <w:r w:rsidRPr="002411CB">
        <w:tab/>
        <w:t xml:space="preserve">"DRIVER_ID" NUMBER NOT NULL ENABLE, </w:t>
      </w:r>
      <w:r w:rsidRPr="002411CB">
        <w:tab/>
        <w:t xml:space="preserve">"RENT_ID" NUMBER NOT NULL ENABLE, </w:t>
      </w:r>
      <w:r w:rsidRPr="002411CB">
        <w:tab/>
        <w:t xml:space="preserve">"TOTALRENT" NUMBER NOT NULL ENABLE, </w:t>
      </w:r>
      <w:r w:rsidRPr="002411CB">
        <w:tab/>
        <w:t xml:space="preserve"> CONSTRAINT "RENT_PK" PRIMARY KEY ("RENT_ID")  USING INDEX PCTFREE 10 INITRANS 2 MAXTRANS 255 COMPUTE STATISTICS   STORAGE(INITIAL 65536 NEXT 1048576 MINEXTENTS 1 MAXEXTENTS 2147483645  PCTINCREASE 0 FREELISTS 1 FREELIST GROUPS 1 BUFFER_POOL DEFAULT FLASH_CACHE DEFAULT CELL_FLASH_CACHE DEFAULT)  TABLESPACE "SYSTEM"  ENABLE, </w:t>
      </w:r>
      <w:r w:rsidRPr="002411CB">
        <w:tab/>
        <w:t xml:space="preserve"> CONSTRAINT "DRIVER_FK" FOREIGN KEY ("DRIVER_ID")</w:t>
      </w:r>
      <w:r w:rsidRPr="002411CB">
        <w:tab/>
        <w:t xml:space="preserve">  REFERENCES "SYSTEM"."VMS_DRIVER" ("DRIVER_ID") ENABLE   ) PCTFREE 10 PCTUSED 40 INITRANS 1 MAXTRANS 255 NOCOMPRESS </w:t>
      </w:r>
      <w:proofErr w:type="gramStart"/>
      <w:r w:rsidRPr="002411CB">
        <w:t>LOGGING  STORAGE</w:t>
      </w:r>
      <w:proofErr w:type="gramEnd"/>
      <w:r w:rsidRPr="002411CB">
        <w:t>(INITIAL 65536 NEXT 1048576 MINEXTENTS 1 MAXEXTENTS 2147483645  PCTINCREASE 0 FREELISTS 1 FREELIST GROUPS 1 BUFFER_POOL DEFAULT FLASH_CACHE DEFAULT CELL_FLASH_CACHE DEFAULT)  TABLESPACE "SYSTEM" ;</w:t>
      </w:r>
    </w:p>
    <w:p w:rsidR="002411CB" w:rsidRDefault="002411CB" w:rsidP="002411CB">
      <w:pPr>
        <w:pStyle w:val="Heading3"/>
      </w:pPr>
      <w:bookmarkStart w:id="29" w:name="_Toc69236924"/>
      <w:r>
        <w:t>VMS_RESERVATION</w:t>
      </w:r>
      <w:bookmarkEnd w:id="29"/>
    </w:p>
    <w:p w:rsidR="002411CB" w:rsidRDefault="002411CB" w:rsidP="002520C9">
      <w:r w:rsidRPr="002411CB">
        <w:t xml:space="preserve">  CREATE TABLE "SYSTEM"."VMS_RESERVATION"    (</w:t>
      </w:r>
      <w:r w:rsidRPr="002411CB">
        <w:tab/>
        <w:t xml:space="preserve">"RESERVATIONID" NUMBER NOT NULL ENABLE, </w:t>
      </w:r>
      <w:r w:rsidRPr="002411CB">
        <w:tab/>
        <w:t xml:space="preserve">"RESERVATIONDATE" DATE NOT NULL ENABLE, </w:t>
      </w:r>
      <w:r w:rsidRPr="002411CB">
        <w:tab/>
        <w:t xml:space="preserve">"DATEOFJOURNEY" DATE NOT NULL ENABLE, </w:t>
      </w:r>
      <w:r w:rsidRPr="002411CB">
        <w:tab/>
        <w:t xml:space="preserve">"NUMBEROFPASSENGER" NUMBER NOT NULL ENABLE, </w:t>
      </w:r>
      <w:r w:rsidRPr="002411CB">
        <w:tab/>
        <w:t xml:space="preserve">"CARID" NUMBER NOT NULL ENABLE, </w:t>
      </w:r>
      <w:r w:rsidRPr="002411CB">
        <w:tab/>
        <w:t xml:space="preserve">"CUSTOMERID" NUMBER NOT NULL ENABLE, </w:t>
      </w:r>
      <w:r w:rsidRPr="002411CB">
        <w:tab/>
        <w:t xml:space="preserve">"STATUS" VARCHAR2(20 BYTE), </w:t>
      </w:r>
      <w:r w:rsidRPr="002411CB">
        <w:tab/>
        <w:t xml:space="preserve"> CONSTRAINT "VMS_REGISTRATION_PK" PRIMARY KEY ("RESERVATIONID")  USING INDEX PCTFREE 10 INITRANS 2 MAXTRANS 255 COMPUTE STATISTICS   STORAGE(INITIAL 65536 NEXT 1048576 MINEXTENTS 1 MAXEXTENTS 2147483645  PCTINCREASE 0 FREELISTS 1 FREELIST GROUPS 1 BUFFER_POOL DEFAULT FLASH_CACHE DEFAULT CELL_FLASH_CACHE DEFAULT)  TABLESPACE "SYSTEM"  ENABLE, </w:t>
      </w:r>
      <w:r w:rsidRPr="002411CB">
        <w:tab/>
        <w:t xml:space="preserve"> CONSTRAINT "CUSTOMER_FK" FOREIGN KEY ("CUSTOMERID")</w:t>
      </w:r>
      <w:r w:rsidRPr="002411CB">
        <w:tab/>
        <w:t xml:space="preserve">  REFERENCES "SYSTEM"."VMS_CUSTOMER" ("CUSTOMER_ID") ENABLE, </w:t>
      </w:r>
      <w:r w:rsidRPr="002411CB">
        <w:tab/>
        <w:t xml:space="preserve"> CONSTRAINT "CARID_FK" FOREIGN KEY ("CARID")</w:t>
      </w:r>
      <w:r w:rsidRPr="002411CB">
        <w:tab/>
        <w:t xml:space="preserve">  REFERENCES "SYSTEM"."VMS_CAR" ("CAR_ID") ENABLE   ) PCTFREE 10 PCTUSED 40 INITRANS 1 MAXTRANS 255 NOCOMPRESS </w:t>
      </w:r>
      <w:proofErr w:type="gramStart"/>
      <w:r w:rsidRPr="002411CB">
        <w:t>LOGGING  STORAGE</w:t>
      </w:r>
      <w:proofErr w:type="gramEnd"/>
      <w:r w:rsidRPr="002411CB">
        <w:t>(INITIAL 65536 NEXT 1048576 MINEXTENTS 1 MAXEXTENTS 2147483645  PCTINCREASE 0 FREELISTS 1 FREELIST GROUPS 1 BUFFER_POOL DEFAULT FLASH_CACHE DEFAULT CELL_FLASH_CACHE DEFAULT)  TABLESPACE "SYSTEM" ;</w:t>
      </w:r>
    </w:p>
    <w:p w:rsidR="002520C9" w:rsidRDefault="002411CB" w:rsidP="002411CB">
      <w:pPr>
        <w:pStyle w:val="Heading3"/>
      </w:pPr>
      <w:bookmarkStart w:id="30" w:name="_Toc69236925"/>
      <w:r>
        <w:lastRenderedPageBreak/>
        <w:t>VMS_STORE</w:t>
      </w:r>
      <w:bookmarkEnd w:id="30"/>
    </w:p>
    <w:p w:rsidR="002411CB" w:rsidRDefault="002411CB" w:rsidP="002520C9">
      <w:r w:rsidRPr="002411CB">
        <w:t xml:space="preserve">  CREATE TABLE "SYSTEM"."VMS_STORE"    (</w:t>
      </w:r>
      <w:r w:rsidRPr="002411CB">
        <w:tab/>
        <w:t xml:space="preserve">"STORE_ID" NUMBER(*,0) NOT NULL ENABLE, </w:t>
      </w:r>
      <w:r w:rsidRPr="002411CB">
        <w:tab/>
        <w:t xml:space="preserve">"PHONE" VARCHAR2(15 BYTE), </w:t>
      </w:r>
      <w:r w:rsidRPr="002411CB">
        <w:tab/>
        <w:t xml:space="preserve">"STOREADDRESS" VARCHAR2(20 BYTE) NOT NULL ENABLE, </w:t>
      </w:r>
      <w:r w:rsidRPr="002411CB">
        <w:tab/>
        <w:t xml:space="preserve"> CONSTRAINT "STOREPK" PRIMARY KEY ("STORE_ID")  USING INDEX PCTFREE 10 INITRANS 2 MAXTRANS 255 COMPUTE STATISTICS   STORAGE(INITIAL 65536 NEXT 1048576 MINEXTENTS 1 MAXEXTENTS 2147483645  PCTINCREASE 0 FREELISTS 1 FREELIST GROUPS 1 BUFFER_POOL DEFAULT FLASH_CACHE DEFAULT CELL_FLASH_CACHE DEFAULT)  TABLESPACE "SYSTEM"  ENABLE   ) PCTFREE 10 PCTUSED 40 INITRANS 1 MAXTRANS 255 NOCOMPRESS LOGGING  STORAGE(INITIAL 65536 NEXT 1048576 MINEXTENTS 1 MAXEXTENTS 2147483645  PCTINCREASE 0 FREELISTS 1 FREELIST GROUPS 1 BUFFER_POOL DEFAULT FLASH_CACHE DEFAULT CELL_FLASH_CACHE DEFAULT)  TABLESPACE "SYSTEM" ;</w:t>
      </w:r>
    </w:p>
    <w:p w:rsidR="002411CB" w:rsidRDefault="002411CB" w:rsidP="002520C9"/>
    <w:p w:rsidR="002411CB" w:rsidRDefault="002411CB" w:rsidP="002411CB">
      <w:pPr>
        <w:pStyle w:val="Heading2"/>
      </w:pPr>
      <w:bookmarkStart w:id="31" w:name="_Toc69236926"/>
      <w:r>
        <w:t>INSERT STATEMENT:</w:t>
      </w:r>
      <w:bookmarkEnd w:id="31"/>
    </w:p>
    <w:p w:rsidR="002411CB" w:rsidRPr="002411CB" w:rsidRDefault="002411CB" w:rsidP="002411CB">
      <w:pPr>
        <w:pStyle w:val="Heading3"/>
      </w:pPr>
      <w:bookmarkStart w:id="32" w:name="_Toc69236927"/>
      <w:r>
        <w:t>INSERT INTO VMS_CUSTOMER</w:t>
      </w:r>
      <w:bookmarkEnd w:id="32"/>
    </w:p>
    <w:p w:rsidR="002411CB" w:rsidRDefault="002411CB" w:rsidP="002411CB">
      <w:r>
        <w:t>INSERT INTO "SYSTEM"."VMS_CUSTOMER" (CUSTOMER_ID, NAME, DATE_OF_BIRTH, GENDER, PHONE, CITY) VALUES ('2', '</w:t>
      </w:r>
      <w:proofErr w:type="spellStart"/>
      <w:r>
        <w:t>RekhaSaikia</w:t>
      </w:r>
      <w:proofErr w:type="spellEnd"/>
      <w:r>
        <w:t>', TO_</w:t>
      </w:r>
      <w:proofErr w:type="gramStart"/>
      <w:r>
        <w:t>DATE(</w:t>
      </w:r>
      <w:proofErr w:type="gramEnd"/>
      <w:r>
        <w:t>'1996-06-18 13:54:27', 'YYYY-MM-DD HH24:MI:SS'), 'f', '7696111150', 'Guwahati')</w:t>
      </w:r>
    </w:p>
    <w:p w:rsidR="002411CB" w:rsidRDefault="002411CB" w:rsidP="002411CB">
      <w:pPr>
        <w:pStyle w:val="Heading3"/>
      </w:pPr>
      <w:bookmarkStart w:id="33" w:name="_Toc69236928"/>
      <w:r>
        <w:t>INSERT INTO VMS_CARTYPE</w:t>
      </w:r>
      <w:bookmarkEnd w:id="33"/>
    </w:p>
    <w:p w:rsidR="002411CB" w:rsidRDefault="002411CB" w:rsidP="002411CB">
      <w:r>
        <w:t>INSERT INTO "SYSTEM"."VMS_CARTYPE" (CARTYPE, PRICEPERDAY) VALUES ('SUV', '2000')</w:t>
      </w:r>
    </w:p>
    <w:p w:rsidR="002411CB" w:rsidRDefault="002411CB" w:rsidP="002411CB">
      <w:r>
        <w:t>INSERT INTO "SYSTEM"."VMS_CARTYPE" (CARTYPE, PRICEPERDAY) VALUES ('MUV', '1500')</w:t>
      </w:r>
    </w:p>
    <w:p w:rsidR="002411CB" w:rsidRDefault="002411CB" w:rsidP="002411CB">
      <w:r>
        <w:t>INSERT INTO "SYSTEM"."VMS_CARTYPE" (CARTYPE, PRICEPERDAY) VALUES ('Sudan', '1500')</w:t>
      </w:r>
    </w:p>
    <w:p w:rsidR="002411CB" w:rsidRDefault="002411CB" w:rsidP="002411CB">
      <w:r>
        <w:t>INSERT INTO "SYSTEM"."VMS_CARTYPE" (CARTYPE, PRICEPERDAY) VALUES ('Mini', '1000')</w:t>
      </w:r>
    </w:p>
    <w:p w:rsidR="002411CB" w:rsidRDefault="002411CB" w:rsidP="002411CB">
      <w:pPr>
        <w:pStyle w:val="Heading3"/>
      </w:pPr>
      <w:bookmarkStart w:id="34" w:name="_Toc69236929"/>
      <w:r>
        <w:t>INSERT INTO VMS_STORE</w:t>
      </w:r>
      <w:bookmarkEnd w:id="34"/>
    </w:p>
    <w:p w:rsidR="002411CB" w:rsidRDefault="002411CB" w:rsidP="002411CB">
      <w:r>
        <w:t>INSERT INTO "SYSTEM"."VMS_STORE" (STORE_ID, PHONE) VALUES ('32', '9999887646')</w:t>
      </w:r>
    </w:p>
    <w:p w:rsidR="002411CB" w:rsidRDefault="002411CB" w:rsidP="002411CB">
      <w:r>
        <w:t>INSERT INTO "SYSTEM"."VMS_STORE" (STORE_ID, PHONE) VALUES ('12', '9999834646');</w:t>
      </w:r>
    </w:p>
    <w:p w:rsidR="002411CB" w:rsidRDefault="002411CB" w:rsidP="002411CB">
      <w:r>
        <w:t>INSERT INTO "SYSTEM"."VMS_STORE" (STORE_ID, PHONE) VALUES ('22', '9999823646');</w:t>
      </w:r>
    </w:p>
    <w:p w:rsidR="002411CB" w:rsidRDefault="002411CB" w:rsidP="002411CB">
      <w:r>
        <w:t>INSERT INTO "SYSTEM"."VMS_STORE" (STORE_ID, PHONE) VALUES ('02', '9999822646');</w:t>
      </w:r>
    </w:p>
    <w:p w:rsidR="002411CB" w:rsidRDefault="002411CB" w:rsidP="002411CB">
      <w:pPr>
        <w:pStyle w:val="Heading3"/>
      </w:pPr>
      <w:bookmarkStart w:id="35" w:name="_Toc69236930"/>
      <w:r>
        <w:t>INSERT INTO VMS_OWNER</w:t>
      </w:r>
      <w:bookmarkEnd w:id="35"/>
    </w:p>
    <w:p w:rsidR="002411CB" w:rsidRDefault="002411CB" w:rsidP="002411CB">
      <w:r>
        <w:t>INSERT INTO "SYSTEM"."VMS_OWNER" (OWNER_ID, FNAME, LASTNAME, PHONENO, CITY, ADDRESS) VALUES ('6721', 'Suresh', 'A'</w:t>
      </w:r>
      <w:proofErr w:type="gramStart"/>
      <w:r>
        <w:t>,  '990322221'</w:t>
      </w:r>
      <w:proofErr w:type="gramEnd"/>
      <w:r>
        <w:t>, '</w:t>
      </w:r>
      <w:proofErr w:type="spellStart"/>
      <w:r>
        <w:t>Benglore</w:t>
      </w:r>
      <w:proofErr w:type="spellEnd"/>
      <w:r>
        <w:t>', 'C23 block C');</w:t>
      </w:r>
    </w:p>
    <w:p w:rsidR="002411CB" w:rsidRDefault="002411CB" w:rsidP="002411CB">
      <w:r>
        <w:t>INSERT INTO "SYSTEM"."VMS_OWNER" (OWNER_ID, FNAME, LASTNAME, PHONENO, CITY, ADDRESS) VALUES ('6722', 'Ramesh', 'App'</w:t>
      </w:r>
      <w:proofErr w:type="gramStart"/>
      <w:r>
        <w:t>,  '990322222'</w:t>
      </w:r>
      <w:proofErr w:type="gramEnd"/>
      <w:r>
        <w:t>, '</w:t>
      </w:r>
      <w:proofErr w:type="spellStart"/>
      <w:r>
        <w:t>Benglore</w:t>
      </w:r>
      <w:proofErr w:type="spellEnd"/>
      <w:r>
        <w:t>', 'C23 block D')</w:t>
      </w:r>
    </w:p>
    <w:p w:rsidR="002411CB" w:rsidRDefault="002411CB" w:rsidP="002411CB">
      <w:pPr>
        <w:pStyle w:val="Heading3"/>
      </w:pPr>
      <w:bookmarkStart w:id="36" w:name="_Toc69236931"/>
      <w:r>
        <w:lastRenderedPageBreak/>
        <w:t>INSERT INTO VMS_CAR</w:t>
      </w:r>
      <w:bookmarkEnd w:id="36"/>
    </w:p>
    <w:p w:rsidR="002411CB" w:rsidRDefault="002411CB" w:rsidP="002411CB">
      <w:r>
        <w:t xml:space="preserve">INSERT INTO "SYSTEM"."VMS_CAR" (CAR_ID, REGISTRATIONNUMBER, TRANSMISSION, PRODUCTION_YEAR, STORE_ID, CARTYPE, </w:t>
      </w:r>
      <w:proofErr w:type="gramStart"/>
      <w:r>
        <w:t>OWNERID</w:t>
      </w:r>
      <w:proofErr w:type="gramEnd"/>
      <w:r>
        <w:t>) VALUES ('1', '2133', 'a', '2020', '32', 'SUV', '6721');</w:t>
      </w:r>
    </w:p>
    <w:p w:rsidR="002411CB" w:rsidRDefault="002411CB" w:rsidP="002411CB">
      <w:r>
        <w:t xml:space="preserve">INSERT INTO "SYSTEM"."VMS_CAR" (CAR_ID, REGISTRATIONNUMBER, TRANSMISSION, PRODUCTION_YEAR, STORE_ID, CARTYPE, </w:t>
      </w:r>
      <w:proofErr w:type="gramStart"/>
      <w:r>
        <w:t>OWNERID</w:t>
      </w:r>
      <w:proofErr w:type="gramEnd"/>
      <w:r>
        <w:t>) VALUES ('2', '2134', 'm', '2021', '32', 'SUV', '6721');</w:t>
      </w:r>
    </w:p>
    <w:p w:rsidR="002411CB" w:rsidRDefault="002411CB" w:rsidP="002411CB">
      <w:r>
        <w:t xml:space="preserve">INSERT INTO "SYSTEM"."VMS_CAR" (CAR_ID, REGISTRATIONNUMBER, TRANSMISSION, PRODUCTION_YEAR, STORE_ID, CARTYPE, </w:t>
      </w:r>
      <w:proofErr w:type="gramStart"/>
      <w:r>
        <w:t>OWNERID</w:t>
      </w:r>
      <w:proofErr w:type="gramEnd"/>
      <w:r>
        <w:t>) VALUES ('3', '2135', 'a', '2021', '12', 'SUV', '6721');</w:t>
      </w:r>
    </w:p>
    <w:p w:rsidR="002411CB" w:rsidRDefault="002411CB" w:rsidP="002411CB">
      <w:r>
        <w:t xml:space="preserve">INSERT INTO "SYSTEM"."VMS_CAR" (CAR_ID, REGISTRATIONNUMBER, TRANSMISSION, PRODUCTION_YEAR, STORE_ID, CARTYPE, </w:t>
      </w:r>
      <w:proofErr w:type="gramStart"/>
      <w:r>
        <w:t>OWNERID</w:t>
      </w:r>
      <w:proofErr w:type="gramEnd"/>
      <w:r>
        <w:t>) VALUES ('4', '2136', 'm', '2021', '02', 'MUV', '6721');</w:t>
      </w:r>
    </w:p>
    <w:p w:rsidR="002411CB" w:rsidRDefault="002411CB" w:rsidP="002411CB">
      <w:r>
        <w:t xml:space="preserve">INSERT INTO "SYSTEM"."VMS_CAR" (CAR_ID, REGISTRATIONNUMBER, TRANSMISSION, PRODUCTION_YEAR, STORE_ID, CARTYPE, </w:t>
      </w:r>
      <w:proofErr w:type="gramStart"/>
      <w:r>
        <w:t>OWNERID</w:t>
      </w:r>
      <w:proofErr w:type="gramEnd"/>
      <w:r>
        <w:t>) VALUES ('5', '2137', 'm', '2021', '22', 'Sudan', '6721');</w:t>
      </w:r>
    </w:p>
    <w:p w:rsidR="002411CB" w:rsidRDefault="002411CB" w:rsidP="002411CB">
      <w:pPr>
        <w:pStyle w:val="Heading3"/>
      </w:pPr>
      <w:bookmarkStart w:id="37" w:name="_Toc69236932"/>
      <w:r>
        <w:t>INSER INTO VMS_DRIVER</w:t>
      </w:r>
      <w:bookmarkEnd w:id="37"/>
    </w:p>
    <w:p w:rsidR="002411CB" w:rsidRDefault="002411CB" w:rsidP="002411CB">
      <w:r>
        <w:t xml:space="preserve">INSERT INTO "SYSTEM"."VMS_DRIVER" (DRIVER_ID, DRIVER_LNAME, PHONENUMBER, LICENSENO, </w:t>
      </w:r>
      <w:proofErr w:type="gramStart"/>
      <w:r>
        <w:t>DRIVER</w:t>
      </w:r>
      <w:proofErr w:type="gramEnd"/>
      <w:r>
        <w:t>_FNAME) VALUES ('4311', '322133', '445656122', '7663771', 'Ravi')</w:t>
      </w:r>
    </w:p>
    <w:p w:rsidR="002411CB" w:rsidRDefault="002411CB" w:rsidP="002411CB">
      <w:r>
        <w:t xml:space="preserve">INSERT INTO "SYSTEM"."VMS_DRIVER" (DRIVER_ID, DRIVER_LNAME, PHONENUMBER, LICENSENO, </w:t>
      </w:r>
      <w:proofErr w:type="gramStart"/>
      <w:r>
        <w:t>DRIVER</w:t>
      </w:r>
      <w:proofErr w:type="gramEnd"/>
      <w:r>
        <w:t>_FNAME) VALUES ('4312', 'Kumar', '765656122', '7663743', 'James')</w:t>
      </w:r>
    </w:p>
    <w:p w:rsidR="002411CB" w:rsidRDefault="00FA3B36" w:rsidP="00FA3B36">
      <w:pPr>
        <w:pStyle w:val="Heading3"/>
      </w:pPr>
      <w:bookmarkStart w:id="38" w:name="_Toc69236933"/>
      <w:r>
        <w:t>INSERT INTO VMS_RESERVATION</w:t>
      </w:r>
      <w:bookmarkEnd w:id="38"/>
    </w:p>
    <w:p w:rsidR="002411CB" w:rsidRDefault="002411CB" w:rsidP="002411CB">
      <w:r>
        <w:t>INSERT INTO "SYSTEM"."VMS_</w:t>
      </w:r>
      <w:r w:rsidR="00FA3B36">
        <w:t>RESERVATION</w:t>
      </w:r>
      <w:r>
        <w:t>" (</w:t>
      </w:r>
      <w:r w:rsidR="00FA3B36">
        <w:t>RESERVA</w:t>
      </w:r>
      <w:r>
        <w:t xml:space="preserve">TIONID, </w:t>
      </w:r>
      <w:r w:rsidR="00FA3B36">
        <w:t>RESERVATION</w:t>
      </w:r>
      <w:r>
        <w:t>NDATE, DATEOFJOURNEY, NUMBEROFPASSENGER, CARID, CUSTOMERID) VALUES ('4553', TO_</w:t>
      </w:r>
      <w:proofErr w:type="gramStart"/>
      <w:r>
        <w:t>DATE(</w:t>
      </w:r>
      <w:proofErr w:type="gramEnd"/>
      <w:r>
        <w:t>'2021-04-01 14:05:33', 'YYYY-MM-DD HH24:MI:SS'), TO_DATE('2021-04-03 14:05:42', 'YYYY-MM-DD HH24:MI:SS'), '2', '1', '1')</w:t>
      </w:r>
    </w:p>
    <w:p w:rsidR="002411CB" w:rsidRDefault="00FA3B36" w:rsidP="00FA3B36">
      <w:pPr>
        <w:pStyle w:val="Heading3"/>
      </w:pPr>
      <w:bookmarkStart w:id="39" w:name="_Toc69236934"/>
      <w:r>
        <w:t>INSERT INTO VMS_RENT</w:t>
      </w:r>
      <w:bookmarkEnd w:id="39"/>
    </w:p>
    <w:p w:rsidR="002411CB" w:rsidRDefault="002411CB" w:rsidP="002411CB">
      <w:r>
        <w:t>INSERT INTO "SYSTEM"."VMS_RENTS" (RENTAL_START_DATE, RENTAL_END_DATE, ODOMETER_END_READ, ODOMETER_START_READ, RENTALCOST_PER_DAY, CARPICKUPCITY, CARDROPCITY, CUSTOMER_ID, CAR_ID, STORE_ID, DRIVER_ID, RENT_ID, TOTALRENT) VALUES (TO_DATE('2021-04-02 14:19:47', 'YYYY-MM-DD HH24:MI:SS'), TO_DATE('2021-04-03 14:19:53', 'YYYY-MM-DD HH24:MI:SS'), '12', '122', '132', '</w:t>
      </w:r>
      <w:proofErr w:type="spellStart"/>
      <w:r>
        <w:t>ghy</w:t>
      </w:r>
      <w:proofErr w:type="spellEnd"/>
      <w:r>
        <w:t>', '</w:t>
      </w:r>
      <w:proofErr w:type="spellStart"/>
      <w:r>
        <w:t>ghy</w:t>
      </w:r>
      <w:proofErr w:type="spellEnd"/>
      <w:r>
        <w:t>', '1', '1', '32', '4311', '1001', '2001')</w:t>
      </w:r>
    </w:p>
    <w:p w:rsidR="002411CB" w:rsidRDefault="00FA3B36" w:rsidP="00FA3B36">
      <w:pPr>
        <w:pStyle w:val="Heading3"/>
      </w:pPr>
      <w:bookmarkStart w:id="40" w:name="_Toc69236935"/>
      <w:r>
        <w:t>INSERT INTO VMS_PAY</w:t>
      </w:r>
      <w:bookmarkEnd w:id="40"/>
    </w:p>
    <w:p w:rsidR="002411CB" w:rsidRDefault="002411CB" w:rsidP="002411CB">
      <w:r>
        <w:t xml:space="preserve">INSERT INTO "SYSTEM"."VMS_PAYS" (DATE_OF_PAYMENT, MODE_OF_PAYMENT, TOTALRENTALCOST, CUSTOMER_ID, STORE_ID, CAR_ID, PAYMENTID, REGISTRATIONID, </w:t>
      </w:r>
      <w:r>
        <w:lastRenderedPageBreak/>
        <w:t>RENTID) VALUES (TO_DATE('2021-04-03 14:26:28', 'YYYY-MM-DD HH24:MI:SS'), 'card', '213', '1', '32', '1', '332', '4553', '1001')</w:t>
      </w:r>
    </w:p>
    <w:p w:rsidR="002411CB" w:rsidRDefault="002411CB" w:rsidP="00EB74C2">
      <w:pPr>
        <w:pStyle w:val="Heading2"/>
      </w:pPr>
    </w:p>
    <w:p w:rsidR="002411CB" w:rsidRDefault="00B2360B" w:rsidP="00EB74C2">
      <w:pPr>
        <w:pStyle w:val="Heading2"/>
      </w:pPr>
      <w:bookmarkStart w:id="41" w:name="_Toc69236936"/>
      <w:r>
        <w:t>SQL SELECT QUERY:</w:t>
      </w:r>
      <w:bookmarkEnd w:id="41"/>
    </w:p>
    <w:p w:rsidR="00B2360B" w:rsidRDefault="00B2360B" w:rsidP="00EB74C2">
      <w:pPr>
        <w:pStyle w:val="Heading3"/>
      </w:pPr>
      <w:bookmarkStart w:id="42" w:name="_Toc69236937"/>
      <w:r>
        <w:t>QUERY TO FETCH REGERVATION DETAILS</w:t>
      </w:r>
      <w:bookmarkEnd w:id="42"/>
    </w:p>
    <w:p w:rsidR="00B2360B" w:rsidRDefault="00B2360B" w:rsidP="002520C9">
      <w:r>
        <w:rPr>
          <w:noProof/>
          <w:lang w:eastAsia="en-US"/>
        </w:rPr>
        <w:drawing>
          <wp:inline distT="0" distB="0" distL="0" distR="0" wp14:anchorId="67E2F292" wp14:editId="7C60EC67">
            <wp:extent cx="5486400" cy="21170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117090"/>
                    </a:xfrm>
                    <a:prstGeom prst="rect">
                      <a:avLst/>
                    </a:prstGeom>
                  </pic:spPr>
                </pic:pic>
              </a:graphicData>
            </a:graphic>
          </wp:inline>
        </w:drawing>
      </w:r>
    </w:p>
    <w:p w:rsidR="00B2360B" w:rsidRDefault="00B2360B" w:rsidP="00EB74C2">
      <w:pPr>
        <w:pStyle w:val="Heading3"/>
      </w:pPr>
    </w:p>
    <w:p w:rsidR="00B2360B" w:rsidRDefault="00B2360B" w:rsidP="00EB74C2">
      <w:pPr>
        <w:pStyle w:val="Heading3"/>
      </w:pPr>
      <w:bookmarkStart w:id="43" w:name="_Toc69236938"/>
      <w:r>
        <w:t>Query To fetch RENT Details:</w:t>
      </w:r>
      <w:bookmarkEnd w:id="43"/>
    </w:p>
    <w:p w:rsidR="00B2360B" w:rsidRDefault="00B2360B" w:rsidP="002520C9">
      <w:r>
        <w:rPr>
          <w:noProof/>
          <w:lang w:eastAsia="en-US"/>
        </w:rPr>
        <w:drawing>
          <wp:inline distT="0" distB="0" distL="0" distR="0" wp14:anchorId="5C44D4F1" wp14:editId="45587454">
            <wp:extent cx="5486400" cy="1600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600200"/>
                    </a:xfrm>
                    <a:prstGeom prst="rect">
                      <a:avLst/>
                    </a:prstGeom>
                  </pic:spPr>
                </pic:pic>
              </a:graphicData>
            </a:graphic>
          </wp:inline>
        </w:drawing>
      </w:r>
    </w:p>
    <w:p w:rsidR="00B2360B" w:rsidRDefault="00B2360B" w:rsidP="00EB74C2">
      <w:pPr>
        <w:pStyle w:val="Heading3"/>
      </w:pPr>
      <w:bookmarkStart w:id="44" w:name="_Toc69236939"/>
      <w:r>
        <w:lastRenderedPageBreak/>
        <w:t>Query to fetch Payment Details</w:t>
      </w:r>
      <w:bookmarkEnd w:id="44"/>
    </w:p>
    <w:p w:rsidR="00B2360B" w:rsidRDefault="00B2360B" w:rsidP="002520C9">
      <w:r>
        <w:rPr>
          <w:noProof/>
          <w:lang w:eastAsia="en-US"/>
        </w:rPr>
        <w:drawing>
          <wp:inline distT="0" distB="0" distL="0" distR="0" wp14:anchorId="645212FF" wp14:editId="30FCF624">
            <wp:extent cx="5486400" cy="18630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863090"/>
                    </a:xfrm>
                    <a:prstGeom prst="rect">
                      <a:avLst/>
                    </a:prstGeom>
                  </pic:spPr>
                </pic:pic>
              </a:graphicData>
            </a:graphic>
          </wp:inline>
        </w:drawing>
      </w:r>
    </w:p>
    <w:p w:rsidR="00B2360B" w:rsidRDefault="00B2360B" w:rsidP="00EB74C2">
      <w:pPr>
        <w:pStyle w:val="Heading3"/>
      </w:pPr>
      <w:bookmarkStart w:id="45" w:name="_Toc69236940"/>
      <w:r>
        <w:t>Query To fetch Driver details and rent for a trip</w:t>
      </w:r>
      <w:bookmarkEnd w:id="45"/>
      <w:r>
        <w:t xml:space="preserve"> </w:t>
      </w:r>
    </w:p>
    <w:p w:rsidR="00B2360B" w:rsidRDefault="00B2360B" w:rsidP="002520C9">
      <w:r>
        <w:rPr>
          <w:noProof/>
          <w:lang w:eastAsia="en-US"/>
        </w:rPr>
        <w:drawing>
          <wp:inline distT="0" distB="0" distL="0" distR="0" wp14:anchorId="2A3336CF" wp14:editId="562E7B03">
            <wp:extent cx="5486400" cy="17075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707515"/>
                    </a:xfrm>
                    <a:prstGeom prst="rect">
                      <a:avLst/>
                    </a:prstGeom>
                  </pic:spPr>
                </pic:pic>
              </a:graphicData>
            </a:graphic>
          </wp:inline>
        </w:drawing>
      </w:r>
    </w:p>
    <w:p w:rsidR="002520C9" w:rsidRDefault="005227A3" w:rsidP="005227A3">
      <w:pPr>
        <w:pStyle w:val="Heading2"/>
      </w:pPr>
      <w:bookmarkStart w:id="46" w:name="_Toc69236941"/>
      <w:r>
        <w:t>Index Creation</w:t>
      </w:r>
      <w:r w:rsidR="002520C9">
        <w:t>:</w:t>
      </w:r>
      <w:bookmarkEnd w:id="46"/>
    </w:p>
    <w:p w:rsidR="00B2360B" w:rsidRDefault="00B2360B" w:rsidP="00E71616">
      <w:r>
        <w:t>Default Indexes</w:t>
      </w:r>
      <w:r w:rsidR="00AC4634">
        <w:t xml:space="preserve"> based on Primary Key</w:t>
      </w:r>
      <w:r>
        <w:t>:</w:t>
      </w:r>
    </w:p>
    <w:p w:rsidR="00B2360B" w:rsidRDefault="00B2360B" w:rsidP="00E71616">
      <w:r>
        <w:rPr>
          <w:noProof/>
          <w:lang w:eastAsia="en-US"/>
        </w:rPr>
        <w:drawing>
          <wp:inline distT="0" distB="0" distL="0" distR="0" wp14:anchorId="3FB76EC5" wp14:editId="72E864BF">
            <wp:extent cx="5486400" cy="22282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228215"/>
                    </a:xfrm>
                    <a:prstGeom prst="rect">
                      <a:avLst/>
                    </a:prstGeom>
                  </pic:spPr>
                </pic:pic>
              </a:graphicData>
            </a:graphic>
          </wp:inline>
        </w:drawing>
      </w:r>
      <w:r>
        <w:t xml:space="preserve"> </w:t>
      </w:r>
    </w:p>
    <w:p w:rsidR="00E71616" w:rsidRDefault="00E71616" w:rsidP="00E71616"/>
    <w:p w:rsidR="00FB2A8B" w:rsidRDefault="00AC4634" w:rsidP="00E71616">
      <w:r>
        <w:lastRenderedPageBreak/>
        <w:t xml:space="preserve">New </w:t>
      </w:r>
      <w:r w:rsidR="00FB2A8B">
        <w:t xml:space="preserve">Index </w:t>
      </w:r>
      <w:proofErr w:type="spellStart"/>
      <w:r w:rsidR="00FB2A8B">
        <w:t>CITY_Name</w:t>
      </w:r>
      <w:proofErr w:type="spellEnd"/>
      <w:r w:rsidR="00FB2A8B">
        <w:t xml:space="preserve"> has been created on Customer table. This index will help to get information of user that are using the application in various City. This is enhance th</w:t>
      </w:r>
      <w:r w:rsidR="001E3C80">
        <w:t>e performance to get users based</w:t>
      </w:r>
      <w:r w:rsidR="00FB2A8B">
        <w:t xml:space="preserve"> on various city.</w:t>
      </w:r>
    </w:p>
    <w:p w:rsidR="000D63D6" w:rsidRDefault="000D63D6" w:rsidP="000D63D6">
      <w:pPr>
        <w:pStyle w:val="Heading3"/>
      </w:pPr>
      <w:bookmarkStart w:id="47" w:name="_Toc69236942"/>
      <w:r>
        <w:t>Index structure</w:t>
      </w:r>
      <w:bookmarkEnd w:id="47"/>
    </w:p>
    <w:p w:rsidR="000502D2" w:rsidRDefault="000502D2" w:rsidP="00E71616">
      <w:r>
        <w:t>This is basically is secondary index</w:t>
      </w:r>
      <w:r w:rsidR="001E3C80">
        <w:t xml:space="preserve"> as it is on a unsorted attribute</w:t>
      </w:r>
      <w:proofErr w:type="gramStart"/>
      <w:r>
        <w:t>.(</w:t>
      </w:r>
      <w:proofErr w:type="gramEnd"/>
      <w:r w:rsidRPr="000502D2">
        <w:t>Secondary index is an index that is not a primary index and may have duplicates</w:t>
      </w:r>
      <w:r>
        <w:t>)</w:t>
      </w:r>
      <w:r w:rsidR="001E3C80">
        <w:t>. Also it is type of dense indexing and sparse indexing is not possible.</w:t>
      </w:r>
    </w:p>
    <w:p w:rsidR="006952A0" w:rsidRDefault="000D63D6" w:rsidP="000D63D6">
      <w:pPr>
        <w:pStyle w:val="Heading3"/>
      </w:pPr>
      <w:bookmarkStart w:id="48" w:name="_Toc69236943"/>
      <w:r>
        <w:t>Space utilized and time saved on the retrieval</w:t>
      </w:r>
      <w:bookmarkEnd w:id="48"/>
    </w:p>
    <w:p w:rsidR="006952A0" w:rsidRDefault="006952A0" w:rsidP="00E71616">
      <w:r>
        <w:t>Number of bock access will be upper bond of log of n base 2 +1 and will improve the time complexity by log of n. Additional space would be needed to save the index file and will need to maintain N number of entries as that of the original table.</w:t>
      </w:r>
    </w:p>
    <w:p w:rsidR="006952A0" w:rsidRDefault="006952A0" w:rsidP="00E71616">
      <w:r>
        <w:t>If we do not use this index then time complexity and in worst case it would be order of N</w:t>
      </w:r>
    </w:p>
    <w:p w:rsidR="006952A0" w:rsidRDefault="006952A0" w:rsidP="00E71616">
      <w:r>
        <w:t xml:space="preserve">In our case if we want to search any user based on </w:t>
      </w:r>
      <w:proofErr w:type="spellStart"/>
      <w:r>
        <w:t>city_name</w:t>
      </w:r>
      <w:proofErr w:type="spellEnd"/>
      <w:r>
        <w:t xml:space="preserve"> , </w:t>
      </w:r>
      <w:proofErr w:type="spellStart"/>
      <w:r>
        <w:t>witout</w:t>
      </w:r>
      <w:proofErr w:type="spellEnd"/>
      <w:r>
        <w:t xml:space="preserve"> index it would going to take </w:t>
      </w:r>
      <w:r w:rsidR="00262BE1">
        <w:t xml:space="preserve">86 by number of entry in any block </w:t>
      </w:r>
      <w:proofErr w:type="spellStart"/>
      <w:r w:rsidR="00262BE1">
        <w:t>ie</w:t>
      </w:r>
      <w:proofErr w:type="spellEnd"/>
      <w:r w:rsidR="00262BE1">
        <w:t xml:space="preserve"> total entry, Once we have the index it would be log 86 +1 </w:t>
      </w:r>
      <w:proofErr w:type="spellStart"/>
      <w:r w:rsidR="00262BE1">
        <w:t>ie</w:t>
      </w:r>
      <w:proofErr w:type="spellEnd"/>
      <w:r w:rsidR="00262BE1">
        <w:t xml:space="preserve"> 7 by number of entries in any block</w:t>
      </w:r>
    </w:p>
    <w:p w:rsidR="001E3C80" w:rsidRDefault="001E3C80" w:rsidP="00E71616">
      <w:r>
        <w:t xml:space="preserve"> </w:t>
      </w:r>
    </w:p>
    <w:p w:rsidR="001E3C80" w:rsidRDefault="001E3C80" w:rsidP="00E71616"/>
    <w:p w:rsidR="001E3C80" w:rsidRDefault="001E3C80" w:rsidP="00E71616"/>
    <w:p w:rsidR="00FB2A8B" w:rsidRDefault="00FB2A8B" w:rsidP="00E71616"/>
    <w:p w:rsidR="00FB2A8B" w:rsidRDefault="00FB2A8B" w:rsidP="00E71616">
      <w:r>
        <w:rPr>
          <w:noProof/>
          <w:lang w:eastAsia="en-US"/>
        </w:rPr>
        <w:drawing>
          <wp:inline distT="0" distB="0" distL="0" distR="0" wp14:anchorId="30E67958" wp14:editId="3BB190F8">
            <wp:extent cx="5486400" cy="2560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560955"/>
                    </a:xfrm>
                    <a:prstGeom prst="rect">
                      <a:avLst/>
                    </a:prstGeom>
                  </pic:spPr>
                </pic:pic>
              </a:graphicData>
            </a:graphic>
          </wp:inline>
        </w:drawing>
      </w:r>
    </w:p>
    <w:p w:rsidR="00FB2A8B" w:rsidRDefault="00FB2A8B" w:rsidP="00E71616"/>
    <w:p w:rsidR="00FB2A8B" w:rsidRDefault="00FB2A8B" w:rsidP="00E71616">
      <w:r>
        <w:rPr>
          <w:noProof/>
          <w:lang w:eastAsia="en-US"/>
        </w:rPr>
        <w:lastRenderedPageBreak/>
        <w:drawing>
          <wp:inline distT="0" distB="0" distL="0" distR="0" wp14:anchorId="59A324F6" wp14:editId="5DD861F8">
            <wp:extent cx="5486400" cy="1964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964690"/>
                    </a:xfrm>
                    <a:prstGeom prst="rect">
                      <a:avLst/>
                    </a:prstGeom>
                  </pic:spPr>
                </pic:pic>
              </a:graphicData>
            </a:graphic>
          </wp:inline>
        </w:drawing>
      </w:r>
    </w:p>
    <w:p w:rsidR="00FB2A8B" w:rsidRDefault="00FB2A8B" w:rsidP="00E71616"/>
    <w:p w:rsidR="00E71616" w:rsidRDefault="00FB2A8B" w:rsidP="00E71616">
      <w:r>
        <w:rPr>
          <w:noProof/>
          <w:lang w:eastAsia="en-US"/>
        </w:rPr>
        <w:drawing>
          <wp:inline distT="0" distB="0" distL="0" distR="0" wp14:anchorId="6AA2A402" wp14:editId="6DB72291">
            <wp:extent cx="5486400" cy="19608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960880"/>
                    </a:xfrm>
                    <a:prstGeom prst="rect">
                      <a:avLst/>
                    </a:prstGeom>
                  </pic:spPr>
                </pic:pic>
              </a:graphicData>
            </a:graphic>
          </wp:inline>
        </w:drawing>
      </w:r>
      <w:r>
        <w:t xml:space="preserve"> </w:t>
      </w:r>
    </w:p>
    <w:p w:rsidR="00FB2A8B" w:rsidRDefault="00FB2A8B" w:rsidP="00E71616"/>
    <w:p w:rsidR="00FB2A8B" w:rsidRDefault="00FB2A8B" w:rsidP="00E71616"/>
    <w:p w:rsidR="00FB2A8B" w:rsidRDefault="000D63D6" w:rsidP="000D63D6">
      <w:pPr>
        <w:pStyle w:val="Heading3"/>
      </w:pPr>
      <w:bookmarkStart w:id="49" w:name="_Toc69236944"/>
      <w:r>
        <w:t xml:space="preserve">Construct the B+ tree for </w:t>
      </w:r>
      <w:proofErr w:type="spellStart"/>
      <w:r>
        <w:t>VMS_Registration</w:t>
      </w:r>
      <w:proofErr w:type="spellEnd"/>
      <w:r>
        <w:t xml:space="preserve"> attribute.</w:t>
      </w:r>
      <w:bookmarkEnd w:id="49"/>
    </w:p>
    <w:p w:rsidR="000D63D6" w:rsidRDefault="000D63D6" w:rsidP="000D63D6">
      <w:r>
        <w:t>We have following registration number that has been done against various user</w:t>
      </w:r>
    </w:p>
    <w:p w:rsidR="000D63D6" w:rsidRDefault="000D63D6" w:rsidP="000D63D6"/>
    <w:p w:rsidR="000D63D6" w:rsidRDefault="000D63D6" w:rsidP="000D63D6">
      <w:r>
        <w:t>4530,4531,4532,4533,4534,4535,4536</w:t>
      </w:r>
      <w:r w:rsidR="00BD082A">
        <w:t>,</w:t>
      </w:r>
    </w:p>
    <w:p w:rsidR="00BD082A" w:rsidRDefault="00BD082A" w:rsidP="000D63D6">
      <w:r>
        <w:t xml:space="preserve">Now consider order (m) is 4 </w:t>
      </w:r>
    </w:p>
    <w:p w:rsidR="00BD082A" w:rsidRDefault="00BD082A" w:rsidP="000D63D6">
      <w:r>
        <w:t xml:space="preserve">Therefore maximum children is 4 and minimum children is ceil of 4 by 2 </w:t>
      </w:r>
      <w:proofErr w:type="spellStart"/>
      <w:r>
        <w:t>ie</w:t>
      </w:r>
      <w:proofErr w:type="spellEnd"/>
      <w:r>
        <w:t xml:space="preserve"> 2</w:t>
      </w:r>
    </w:p>
    <w:p w:rsidR="00BD082A" w:rsidRDefault="00BD082A" w:rsidP="000D63D6">
      <w:r>
        <w:t xml:space="preserve">Maximum key is 4-1 </w:t>
      </w:r>
      <w:proofErr w:type="spellStart"/>
      <w:r>
        <w:t>ie</w:t>
      </w:r>
      <w:proofErr w:type="spellEnd"/>
      <w:r>
        <w:t xml:space="preserve"> 3</w:t>
      </w:r>
    </w:p>
    <w:p w:rsidR="00BD082A" w:rsidRDefault="00BD082A" w:rsidP="000D63D6">
      <w:r>
        <w:t xml:space="preserve">And </w:t>
      </w:r>
      <w:r w:rsidR="00BE4D6A">
        <w:t>minimum</w:t>
      </w:r>
      <w:r>
        <w:t xml:space="preserve"> key is 2-1 </w:t>
      </w:r>
      <w:proofErr w:type="spellStart"/>
      <w:r w:rsidR="00BE4D6A">
        <w:t>ie</w:t>
      </w:r>
      <w:proofErr w:type="spellEnd"/>
      <w:r w:rsidR="00BE4D6A">
        <w:t xml:space="preserve"> 1</w:t>
      </w:r>
    </w:p>
    <w:p w:rsidR="00BE4D6A" w:rsidRDefault="00BE4D6A" w:rsidP="000D63D6">
      <w:r>
        <w:t>Now we can contract B+ tress as follows for the above key attribute.</w:t>
      </w:r>
    </w:p>
    <w:p w:rsidR="00BE4D6A" w:rsidRDefault="00BE4D6A" w:rsidP="000D63D6">
      <w:r>
        <w:rPr>
          <w:noProof/>
          <w:lang w:eastAsia="en-US"/>
        </w:rPr>
        <w:lastRenderedPageBreak/>
        <w:drawing>
          <wp:inline distT="0" distB="0" distL="0" distR="0" wp14:anchorId="332ED65F" wp14:editId="65BD2097">
            <wp:extent cx="4257143" cy="580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7143" cy="5800000"/>
                    </a:xfrm>
                    <a:prstGeom prst="rect">
                      <a:avLst/>
                    </a:prstGeom>
                  </pic:spPr>
                </pic:pic>
              </a:graphicData>
            </a:graphic>
          </wp:inline>
        </w:drawing>
      </w:r>
    </w:p>
    <w:p w:rsidR="00BE4D6A" w:rsidRDefault="00BE4D6A" w:rsidP="007A5700">
      <w:pPr>
        <w:jc w:val="center"/>
      </w:pPr>
      <w:r>
        <w:t>Fig: B + Tree</w:t>
      </w:r>
    </w:p>
    <w:p w:rsidR="00BD082A" w:rsidRDefault="00BD082A" w:rsidP="000D63D6"/>
    <w:p w:rsidR="000D63D6" w:rsidRPr="000D63D6" w:rsidRDefault="000D63D6" w:rsidP="000D63D6"/>
    <w:p w:rsidR="000D63D6" w:rsidRPr="000D63D6" w:rsidRDefault="000D63D6" w:rsidP="000D63D6"/>
    <w:p w:rsidR="00E71616" w:rsidRDefault="00E71616" w:rsidP="00E71616"/>
    <w:p w:rsidR="00E71616" w:rsidRDefault="00E71616" w:rsidP="00E71616"/>
    <w:p w:rsidR="00E71616" w:rsidRDefault="00E71616" w:rsidP="00E71616"/>
    <w:p w:rsidR="00E71616" w:rsidRDefault="00E71616" w:rsidP="00E71616"/>
    <w:p w:rsidR="000D63D6" w:rsidRDefault="000D63D6" w:rsidP="00E71616"/>
    <w:p w:rsidR="00E71616" w:rsidRDefault="00E71616" w:rsidP="00E71616">
      <w:pPr>
        <w:rPr>
          <w:rStyle w:val="Heading1Char"/>
        </w:rPr>
      </w:pPr>
      <w:bookmarkStart w:id="50" w:name="_Toc69236945"/>
      <w:r w:rsidRPr="00E71616">
        <w:rPr>
          <w:rStyle w:val="Heading1Char"/>
        </w:rPr>
        <w:t>Conclusion</w:t>
      </w:r>
      <w:bookmarkEnd w:id="50"/>
    </w:p>
    <w:p w:rsidR="00FB73CF" w:rsidRDefault="00E71616" w:rsidP="00E71616">
      <w:r>
        <w:t xml:space="preserve"> As part of the assignment we have achieved the following </w:t>
      </w:r>
    </w:p>
    <w:p w:rsidR="00FB73CF" w:rsidRDefault="00E71616" w:rsidP="00E71616">
      <w:r>
        <w:t xml:space="preserve">1. Designed an Entity-Relationship diagram to represent the business rules. </w:t>
      </w:r>
    </w:p>
    <w:p w:rsidR="00FB73CF" w:rsidRDefault="00E71616" w:rsidP="00E71616">
      <w:r>
        <w:t xml:space="preserve">2. Mapped the ER diagram to a relational table </w:t>
      </w:r>
    </w:p>
    <w:p w:rsidR="00FB73CF" w:rsidRDefault="00E71616" w:rsidP="00E71616">
      <w:r>
        <w:t xml:space="preserve">3. Created a database in </w:t>
      </w:r>
      <w:r w:rsidR="00EB74C2">
        <w:t>oracle</w:t>
      </w:r>
      <w:r>
        <w:t xml:space="preserve">, as per the schema, complete with all the tables and respective attributes </w:t>
      </w:r>
    </w:p>
    <w:p w:rsidR="00FB73CF" w:rsidRDefault="00E71616" w:rsidP="00E71616">
      <w:r>
        <w:t>4. Inserted some sample representative data into the database</w:t>
      </w:r>
    </w:p>
    <w:p w:rsidR="00FB73CF" w:rsidRDefault="00E71616" w:rsidP="00E71616">
      <w:r>
        <w:t xml:space="preserve"> 5. Executed some queries to retrieve data from the database, so as to achieve the objectives defined in the problem statement.</w:t>
      </w:r>
    </w:p>
    <w:p w:rsidR="00E71616" w:rsidRDefault="00E71616" w:rsidP="00E71616">
      <w:pPr>
        <w:rPr>
          <w:rStyle w:val="Heading1Char"/>
        </w:rPr>
      </w:pPr>
      <w:r>
        <w:t xml:space="preserve"> </w:t>
      </w:r>
      <w:bookmarkStart w:id="51" w:name="_Toc69236946"/>
      <w:r w:rsidRPr="00E71616">
        <w:rPr>
          <w:rStyle w:val="Heading1Char"/>
        </w:rPr>
        <w:t>References</w:t>
      </w:r>
      <w:bookmarkEnd w:id="51"/>
    </w:p>
    <w:p w:rsidR="00E71616" w:rsidRDefault="00E71616" w:rsidP="00E71616">
      <w:r>
        <w:t xml:space="preserve"> 1. </w:t>
      </w:r>
      <w:proofErr w:type="spellStart"/>
      <w:r>
        <w:t>Ramez</w:t>
      </w:r>
      <w:proofErr w:type="spellEnd"/>
      <w:r>
        <w:t xml:space="preserve"> </w:t>
      </w:r>
      <w:proofErr w:type="spellStart"/>
      <w:r>
        <w:t>Elmasri</w:t>
      </w:r>
      <w:proofErr w:type="spellEnd"/>
      <w:r>
        <w:t xml:space="preserve"> &amp; </w:t>
      </w:r>
      <w:proofErr w:type="spellStart"/>
      <w:r>
        <w:t>Shamkant</w:t>
      </w:r>
      <w:proofErr w:type="spellEnd"/>
      <w:r>
        <w:t xml:space="preserve"> B. </w:t>
      </w:r>
      <w:proofErr w:type="spellStart"/>
      <w:r>
        <w:t>Navathe</w:t>
      </w:r>
      <w:proofErr w:type="spellEnd"/>
      <w:r>
        <w:t xml:space="preserve">, Database Systems; Models, Languages, Design and Application Programming, Pearson Education, 7th Edition, 2017. </w:t>
      </w:r>
    </w:p>
    <w:p w:rsidR="00E71616" w:rsidRPr="00E71616" w:rsidRDefault="00E71616" w:rsidP="00E71616">
      <w:r>
        <w:t xml:space="preserve">2. Abraham </w:t>
      </w:r>
      <w:proofErr w:type="spellStart"/>
      <w:r>
        <w:t>Silberschatz</w:t>
      </w:r>
      <w:proofErr w:type="spellEnd"/>
      <w:r>
        <w:t xml:space="preserve">, Henry F </w:t>
      </w:r>
      <w:proofErr w:type="spellStart"/>
      <w:r>
        <w:t>Korth</w:t>
      </w:r>
      <w:proofErr w:type="spellEnd"/>
      <w:r>
        <w:t xml:space="preserve"> and S </w:t>
      </w:r>
      <w:proofErr w:type="spellStart"/>
      <w:r>
        <w:t>Sudarshan</w:t>
      </w:r>
      <w:proofErr w:type="spellEnd"/>
      <w:r>
        <w:t>, Database System Concepts, McGraw Hill, 6th Ed., 2013.</w:t>
      </w:r>
    </w:p>
    <w:p w:rsidR="004701CE" w:rsidRDefault="004701CE"/>
    <w:sectPr w:rsidR="004701CE">
      <w:headerReference w:type="default" r:id="rId23"/>
      <w:footerReference w:type="default" r:id="rId24"/>
      <w:headerReference w:type="first" r:id="rId2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616D" w:rsidRDefault="0022616D">
      <w:pPr>
        <w:spacing w:before="0" w:after="0" w:line="240" w:lineRule="auto"/>
      </w:pPr>
      <w:r>
        <w:separator/>
      </w:r>
    </w:p>
  </w:endnote>
  <w:endnote w:type="continuationSeparator" w:id="0">
    <w:p w:rsidR="0022616D" w:rsidRDefault="0022616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1D9B" w:rsidRDefault="005C1D9B">
    <w:pPr>
      <w:pStyle w:val="Footer"/>
    </w:pPr>
    <w:r>
      <w:t xml:space="preserve">Page </w:t>
    </w:r>
    <w:r>
      <w:fldChar w:fldCharType="begin"/>
    </w:r>
    <w:r>
      <w:instrText xml:space="preserve"> PAGE  \* Arabic  \* MERGEFORMAT </w:instrText>
    </w:r>
    <w:r>
      <w:fldChar w:fldCharType="separate"/>
    </w:r>
    <w:r w:rsidR="001D044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616D" w:rsidRDefault="0022616D">
      <w:pPr>
        <w:spacing w:before="0" w:after="0" w:line="240" w:lineRule="auto"/>
      </w:pPr>
      <w:r>
        <w:separator/>
      </w:r>
    </w:p>
  </w:footnote>
  <w:footnote w:type="continuationSeparator" w:id="0">
    <w:p w:rsidR="0022616D" w:rsidRDefault="0022616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1D9B" w:rsidRDefault="005C1D9B">
    <w:pPr>
      <w:pStyle w:val="Header"/>
    </w:pPr>
    <w:r>
      <w:t xml:space="preserve">                     </w:t>
    </w:r>
    <w:r>
      <w:rPr>
        <w:noProof/>
        <w:lang w:eastAsia="en-US"/>
      </w:rPr>
      <w:drawing>
        <wp:inline distT="0" distB="0" distL="0" distR="0" wp14:anchorId="63E78444" wp14:editId="3B449D7B">
          <wp:extent cx="4000500"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000500" cy="8382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1D9B" w:rsidRDefault="005C1D9B">
    <w:pPr>
      <w:pStyle w:val="Header"/>
    </w:pPr>
    <w:r>
      <w:t xml:space="preserve">                     </w:t>
    </w:r>
    <w:r>
      <w:rPr>
        <w:noProof/>
        <w:lang w:eastAsia="en-US"/>
      </w:rPr>
      <w:drawing>
        <wp:inline distT="0" distB="0" distL="0" distR="0" wp14:anchorId="3D8C0A95" wp14:editId="59E3A6F3">
          <wp:extent cx="4000500"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000500" cy="8382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294037AA"/>
    <w:multiLevelType w:val="hybridMultilevel"/>
    <w:tmpl w:val="8D9E9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6E45923"/>
    <w:multiLevelType w:val="hybridMultilevel"/>
    <w:tmpl w:val="B3D0CE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325E"/>
    <w:rsid w:val="000502D2"/>
    <w:rsid w:val="000C3712"/>
    <w:rsid w:val="000D500F"/>
    <w:rsid w:val="000D63D6"/>
    <w:rsid w:val="00160487"/>
    <w:rsid w:val="00174780"/>
    <w:rsid w:val="001D0444"/>
    <w:rsid w:val="001E3C80"/>
    <w:rsid w:val="0022616D"/>
    <w:rsid w:val="002411CB"/>
    <w:rsid w:val="002520C9"/>
    <w:rsid w:val="00257F27"/>
    <w:rsid w:val="00262BE1"/>
    <w:rsid w:val="00286FAC"/>
    <w:rsid w:val="003A28B3"/>
    <w:rsid w:val="00424554"/>
    <w:rsid w:val="004428D2"/>
    <w:rsid w:val="004701CE"/>
    <w:rsid w:val="00482D39"/>
    <w:rsid w:val="004F4391"/>
    <w:rsid w:val="00521F1D"/>
    <w:rsid w:val="005227A3"/>
    <w:rsid w:val="005237B3"/>
    <w:rsid w:val="00537A82"/>
    <w:rsid w:val="005557BF"/>
    <w:rsid w:val="005827DE"/>
    <w:rsid w:val="005B5208"/>
    <w:rsid w:val="005C1D9B"/>
    <w:rsid w:val="00600E35"/>
    <w:rsid w:val="006407C1"/>
    <w:rsid w:val="006952A0"/>
    <w:rsid w:val="007779DF"/>
    <w:rsid w:val="00783B71"/>
    <w:rsid w:val="007A5700"/>
    <w:rsid w:val="007B3EAB"/>
    <w:rsid w:val="007C2D98"/>
    <w:rsid w:val="00852A70"/>
    <w:rsid w:val="0085469C"/>
    <w:rsid w:val="00862BA0"/>
    <w:rsid w:val="00887794"/>
    <w:rsid w:val="0090325E"/>
    <w:rsid w:val="009202D9"/>
    <w:rsid w:val="00993646"/>
    <w:rsid w:val="00A5005B"/>
    <w:rsid w:val="00A73344"/>
    <w:rsid w:val="00AC4634"/>
    <w:rsid w:val="00B13A64"/>
    <w:rsid w:val="00B13B16"/>
    <w:rsid w:val="00B21192"/>
    <w:rsid w:val="00B2360B"/>
    <w:rsid w:val="00B261FE"/>
    <w:rsid w:val="00B92DA4"/>
    <w:rsid w:val="00BA5C84"/>
    <w:rsid w:val="00BD082A"/>
    <w:rsid w:val="00BD4108"/>
    <w:rsid w:val="00BE4D6A"/>
    <w:rsid w:val="00BF6B12"/>
    <w:rsid w:val="00CE14E4"/>
    <w:rsid w:val="00D00672"/>
    <w:rsid w:val="00D5495C"/>
    <w:rsid w:val="00DB08E9"/>
    <w:rsid w:val="00E04AE9"/>
    <w:rsid w:val="00E672B3"/>
    <w:rsid w:val="00E71616"/>
    <w:rsid w:val="00E831E7"/>
    <w:rsid w:val="00EA235C"/>
    <w:rsid w:val="00EA5688"/>
    <w:rsid w:val="00EB74C2"/>
    <w:rsid w:val="00FA3B36"/>
    <w:rsid w:val="00FA4FE2"/>
    <w:rsid w:val="00FB2A8B"/>
    <w:rsid w:val="00FB73CF"/>
    <w:rsid w:val="00FF38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40C97AF"/>
  <w15:chartTrackingRefBased/>
  <w15:docId w15:val="{E9AA2468-7A49-4241-A77A-68043227F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0" w:unhideWhenUsed="1" w:qFormat="1"/>
    <w:lsdException w:name="heading 3" w:semiHidden="1" w:uiPriority="1"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semiHidden/>
    <w:qFormat/>
    <w:rsid w:val="007C2D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3\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9FA63D95EAF40F78482CA62AA683798"/>
        <w:category>
          <w:name w:val="General"/>
          <w:gallery w:val="placeholder"/>
        </w:category>
        <w:types>
          <w:type w:val="bbPlcHdr"/>
        </w:types>
        <w:behaviors>
          <w:behavior w:val="content"/>
        </w:behaviors>
        <w:guid w:val="{68BDF7EA-F713-45B7-84EE-D9A4B109045F}"/>
      </w:docPartPr>
      <w:docPartBody>
        <w:p w:rsidR="0081071E" w:rsidRDefault="009C732F">
          <w:pPr>
            <w:pStyle w:val="79FA63D95EAF40F78482CA62AA683798"/>
          </w:pPr>
          <w:r>
            <w:t>[Name]</w:t>
          </w:r>
        </w:p>
      </w:docPartBody>
    </w:docPart>
    <w:docPart>
      <w:docPartPr>
        <w:name w:val="D20CFFFE1010416EB94903C27F4065F6"/>
        <w:category>
          <w:name w:val="General"/>
          <w:gallery w:val="placeholder"/>
        </w:category>
        <w:types>
          <w:type w:val="bbPlcHdr"/>
        </w:types>
        <w:behaviors>
          <w:behavior w:val="content"/>
        </w:behaviors>
        <w:guid w:val="{0B4BCF8B-A6A5-40B9-833D-F85FBBE94C0E}"/>
      </w:docPartPr>
      <w:docPartBody>
        <w:p w:rsidR="0081071E" w:rsidRDefault="009C732F">
          <w:pPr>
            <w:pStyle w:val="D20CFFFE1010416EB94903C27F4065F6"/>
          </w:pPr>
          <w:r>
            <w:t>[Course Title]</w:t>
          </w:r>
        </w:p>
      </w:docPartBody>
    </w:docPart>
    <w:docPart>
      <w:docPartPr>
        <w:name w:val="EC9C2A225BA74F1C940E038069CCE5CA"/>
        <w:category>
          <w:name w:val="General"/>
          <w:gallery w:val="placeholder"/>
        </w:category>
        <w:types>
          <w:type w:val="bbPlcHdr"/>
        </w:types>
        <w:behaviors>
          <w:behavior w:val="content"/>
        </w:behaviors>
        <w:guid w:val="{EB386306-BBD8-494B-950C-DE1E887C7338}"/>
      </w:docPartPr>
      <w:docPartBody>
        <w:p w:rsidR="0081071E" w:rsidRDefault="009C732F">
          <w:pPr>
            <w:pStyle w:val="EC9C2A225BA74F1C940E038069CCE5CA"/>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32F"/>
    <w:rsid w:val="002A1612"/>
    <w:rsid w:val="003861BD"/>
    <w:rsid w:val="0081071E"/>
    <w:rsid w:val="009C732F"/>
    <w:rsid w:val="009D278D"/>
    <w:rsid w:val="00E07E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5B9BD5"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B9BD5" w:themeColor="accent1"/>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sz w:val="20"/>
    </w:rPr>
  </w:style>
  <w:style w:type="paragraph" w:customStyle="1" w:styleId="F278C6D802544B86BEE3BE9C6AE5653C">
    <w:name w:val="F278C6D802544B86BEE3BE9C6AE5653C"/>
  </w:style>
  <w:style w:type="paragraph" w:customStyle="1" w:styleId="79FA63D95EAF40F78482CA62AA683798">
    <w:name w:val="79FA63D95EAF40F78482CA62AA683798"/>
  </w:style>
  <w:style w:type="paragraph" w:customStyle="1" w:styleId="D20CFFFE1010416EB94903C27F4065F6">
    <w:name w:val="D20CFFFE1010416EB94903C27F4065F6"/>
  </w:style>
  <w:style w:type="paragraph" w:customStyle="1" w:styleId="EC9C2A225BA74F1C940E038069CCE5CA">
    <w:name w:val="EC9C2A225BA74F1C940E038069CCE5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2021-04-01T00:00:00</PublishDate>
  <Abstract/>
  <CompanyAddress/>
  <CompanyPhone/>
  <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6B0418-D7D4-4AB0-98C7-3E16C42A9279}">
  <ds:schemaRefs>
    <ds:schemaRef ds:uri="http://schemas.microsoft.com/sharepoint/v3/contenttype/forms"/>
  </ds:schemaRefs>
</ds:datastoreItem>
</file>

<file path=customXml/itemProps3.xml><?xml version="1.0" encoding="utf-8"?>
<ds:datastoreItem xmlns:ds="http://schemas.openxmlformats.org/officeDocument/2006/customXml" ds:itemID="{740470D9-1F9D-4F6B-BC3E-33A326EB3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3576</TotalTime>
  <Pages>22</Pages>
  <Words>3966</Words>
  <Characters>22608</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Database Design and Application</vt:lpstr>
    </vt:vector>
  </TitlesOfParts>
  <Company/>
  <LinksUpToDate>false</LinksUpToDate>
  <CharactersWithSpaces>26521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Design and Application</dc:title>
  <dc:subject>AssignMENET-1</dc:subject>
  <dc:creator>Raktim Saikia</dc:creator>
  <cp:keywords>DDA</cp:keywords>
  <cp:lastModifiedBy>Raktim Saikia</cp:lastModifiedBy>
  <cp:revision>26</cp:revision>
  <dcterms:created xsi:type="dcterms:W3CDTF">2021-04-01T02:56:00Z</dcterms:created>
  <dcterms:modified xsi:type="dcterms:W3CDTF">2021-04-15T12:08:00Z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